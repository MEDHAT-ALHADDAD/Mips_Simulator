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9A0210" w14:textId="21546EF3" w:rsidR="00A82B61" w:rsidRDefault="00A82B61" w:rsidP="00C6554A">
      <w:pPr>
        <w:pStyle w:val="Photo"/>
        <w:rPr>
          <w:rFonts w:eastAsia="Times New Roman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rFonts w:eastAsia="Times New Roman"/>
          <w:noProof/>
        </w:rPr>
        <w:drawing>
          <wp:inline distT="0" distB="0" distL="0" distR="0" wp14:anchorId="1B37EDE6" wp14:editId="4BAE44C8">
            <wp:extent cx="4525010" cy="3017520"/>
            <wp:effectExtent l="0" t="0" r="8890" b="0"/>
            <wp:docPr id="1" name="Picture 1" descr="http://upload.wikimedia.org/wikipedia/commons/b/b7/AMD_X2_3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b/b7/AMD_X2_3600.jpg"/>
                    <pic:cNvPicPr>
                      <a:picLocks noChangeAspect="1" noChangeArrowheads="1"/>
                    </pic:cNvPicPr>
                  </pic:nvPicPr>
                  <pic:blipFill>
                    <a:blip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14:paraId="5274E307" w14:textId="77917748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69366F5D" w14:textId="4E1B26F3" w:rsidR="00C6554A" w:rsidRDefault="00A82B61" w:rsidP="00C6554A">
      <w:pPr>
        <w:pStyle w:val="Title"/>
      </w:pPr>
      <w:r>
        <w:t>MIPS Simulator Report</w:t>
      </w:r>
    </w:p>
    <w:p w14:paraId="3670AE5A" w14:textId="577A0195" w:rsidR="00A82B61" w:rsidRPr="00A82B61" w:rsidRDefault="00A82B61" w:rsidP="008D2549">
      <w:pPr>
        <w:pStyle w:val="ContactInfo"/>
        <w:ind w:left="720"/>
        <w:jc w:val="left"/>
        <w:rPr>
          <w:sz w:val="32"/>
          <w:szCs w:val="32"/>
        </w:rPr>
      </w:pPr>
      <w:r w:rsidRPr="00A82B61">
        <w:rPr>
          <w:sz w:val="32"/>
          <w:szCs w:val="32"/>
        </w:rPr>
        <w:t>Made By:</w:t>
      </w:r>
      <w:r w:rsidR="00575DBA" w:rsidRPr="00A82B61">
        <w:rPr>
          <w:sz w:val="32"/>
          <w:szCs w:val="32"/>
        </w:rPr>
        <w:t xml:space="preserve"> </w:t>
      </w:r>
      <w:r w:rsidR="008D2549">
        <w:rPr>
          <w:sz w:val="32"/>
          <w:szCs w:val="32"/>
        </w:rPr>
        <w:t>Medhat Ashraf Abdo A</w:t>
      </w:r>
      <w:r w:rsidRPr="00A82B61">
        <w:rPr>
          <w:sz w:val="32"/>
          <w:szCs w:val="32"/>
        </w:rPr>
        <w:t>lhad</w:t>
      </w:r>
      <w:r w:rsidR="008D2549">
        <w:rPr>
          <w:sz w:val="32"/>
          <w:szCs w:val="32"/>
        </w:rPr>
        <w:t>d</w:t>
      </w:r>
      <w:r w:rsidRPr="00A82B61">
        <w:rPr>
          <w:sz w:val="32"/>
          <w:szCs w:val="32"/>
        </w:rPr>
        <w:t>ad</w:t>
      </w:r>
    </w:p>
    <w:p w14:paraId="354F3C2D" w14:textId="7E9B978D" w:rsidR="00575DBA" w:rsidRDefault="00A82B61" w:rsidP="008D2549">
      <w:pPr>
        <w:pStyle w:val="ContactInfo"/>
        <w:ind w:left="144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A82B61">
        <w:rPr>
          <w:sz w:val="32"/>
          <w:szCs w:val="32"/>
        </w:rPr>
        <w:t>Ahmad Abdalla</w:t>
      </w:r>
      <w:r w:rsidR="008D2549">
        <w:rPr>
          <w:sz w:val="32"/>
          <w:szCs w:val="32"/>
        </w:rPr>
        <w:t>h</w:t>
      </w:r>
      <w:r w:rsidRPr="00A82B61">
        <w:rPr>
          <w:sz w:val="32"/>
          <w:szCs w:val="32"/>
        </w:rPr>
        <w:t xml:space="preserve"> Medany</w:t>
      </w:r>
    </w:p>
    <w:p w14:paraId="0C967E95" w14:textId="3BA3575B" w:rsidR="00C6554A" w:rsidRDefault="00575DBA" w:rsidP="008D2549">
      <w:pPr>
        <w:pStyle w:val="ContactInfo"/>
        <w:ind w:left="1440"/>
        <w:jc w:val="left"/>
      </w:pPr>
      <w:r>
        <w:rPr>
          <w:sz w:val="28"/>
          <w:szCs w:val="28"/>
        </w:rPr>
        <w:t xml:space="preserve">         </w:t>
      </w:r>
      <w:r w:rsidRPr="00575DBA">
        <w:rPr>
          <w:sz w:val="28"/>
          <w:szCs w:val="28"/>
        </w:rPr>
        <w:t>Hazem Hamada Abdellatif Mohamed</w:t>
      </w:r>
    </w:p>
    <w:p w14:paraId="1DA01DC2" w14:textId="77777777" w:rsidR="008D2549" w:rsidRDefault="008D2549" w:rsidP="00C6554A">
      <w:pPr>
        <w:pStyle w:val="Heading1"/>
      </w:pPr>
    </w:p>
    <w:p w14:paraId="22A264E9" w14:textId="77777777" w:rsidR="008D2549" w:rsidRDefault="008D2549" w:rsidP="00C6554A">
      <w:pPr>
        <w:pStyle w:val="Heading1"/>
      </w:pPr>
    </w:p>
    <w:p w14:paraId="4156EB55" w14:textId="77777777" w:rsidR="008D2549" w:rsidRDefault="008D2549" w:rsidP="00C6554A">
      <w:pPr>
        <w:pStyle w:val="Heading1"/>
      </w:pPr>
    </w:p>
    <w:p w14:paraId="3E8EF4E5" w14:textId="77777777" w:rsidR="008D2549" w:rsidRDefault="008D2549" w:rsidP="008D2549"/>
    <w:p w14:paraId="0E40AD72" w14:textId="77777777" w:rsidR="008D2549" w:rsidRDefault="008D2549" w:rsidP="00C6554A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</w:p>
    <w:p w14:paraId="624AA629" w14:textId="77777777" w:rsidR="008D2549" w:rsidRPr="008D2549" w:rsidRDefault="008D2549" w:rsidP="008D2549"/>
    <w:p w14:paraId="0482CF2F" w14:textId="1A804DAB" w:rsidR="00C6554A" w:rsidRDefault="00AB7DD5" w:rsidP="00C6554A">
      <w:pPr>
        <w:pStyle w:val="Heading1"/>
      </w:pPr>
      <w:r>
        <w:lastRenderedPageBreak/>
        <w:t>1-</w:t>
      </w:r>
      <w:r w:rsidR="008E2B05">
        <w:t>Description:</w:t>
      </w:r>
    </w:p>
    <w:p w14:paraId="271C228A" w14:textId="2F9FA5A3" w:rsidR="000E040A" w:rsidRPr="00F01E1B" w:rsidRDefault="008D2549" w:rsidP="008D2549">
      <w:pPr>
        <w:ind w:firstLine="432"/>
        <w:jc w:val="mediumKashida"/>
        <w:rPr>
          <w:rFonts w:asciiTheme="minorBidi" w:hAnsiTheme="minorBidi"/>
          <w:sz w:val="28"/>
          <w:szCs w:val="28"/>
        </w:rPr>
      </w:pPr>
      <w:bookmarkStart w:id="5" w:name="_GoBack"/>
      <w:r>
        <w:rPr>
          <w:rFonts w:asciiTheme="minorBidi" w:hAnsiTheme="minorBidi"/>
          <w:sz w:val="28"/>
          <w:szCs w:val="28"/>
        </w:rPr>
        <w:t>MIPS</w:t>
      </w:r>
      <w:r w:rsidR="000E040A" w:rsidRPr="00F01E1B">
        <w:rPr>
          <w:rFonts w:asciiTheme="minorBidi" w:hAnsiTheme="minorBidi"/>
          <w:sz w:val="28"/>
          <w:szCs w:val="28"/>
        </w:rPr>
        <w:t xml:space="preserve"> </w:t>
      </w:r>
      <w:r w:rsidRPr="00F01E1B">
        <w:rPr>
          <w:rFonts w:asciiTheme="minorBidi" w:hAnsiTheme="minorBidi"/>
          <w:sz w:val="28"/>
          <w:szCs w:val="28"/>
        </w:rPr>
        <w:t>Data path</w:t>
      </w:r>
      <w:r w:rsidR="000E040A" w:rsidRPr="00F01E1B">
        <w:rPr>
          <w:rFonts w:asciiTheme="minorBidi" w:hAnsiTheme="minorBidi"/>
          <w:sz w:val="28"/>
          <w:szCs w:val="28"/>
        </w:rPr>
        <w:t xml:space="preserve"> and Control Unit Simulator is </w:t>
      </w:r>
      <w:r w:rsidRPr="00F01E1B">
        <w:rPr>
          <w:rFonts w:asciiTheme="minorBidi" w:hAnsiTheme="minorBidi"/>
          <w:sz w:val="28"/>
          <w:szCs w:val="28"/>
        </w:rPr>
        <w:t>software</w:t>
      </w:r>
      <w:r w:rsidR="000E040A" w:rsidRPr="00F01E1B">
        <w:rPr>
          <w:rFonts w:asciiTheme="minorBidi" w:hAnsiTheme="minorBidi"/>
          <w:sz w:val="28"/>
          <w:szCs w:val="28"/>
        </w:rPr>
        <w:t xml:space="preserve"> designed to simulate the flow of data inside a </w:t>
      </w:r>
      <w:r>
        <w:rPr>
          <w:rFonts w:asciiTheme="minorBidi" w:hAnsiTheme="minorBidi"/>
          <w:sz w:val="28"/>
          <w:szCs w:val="28"/>
        </w:rPr>
        <w:t>MIPS</w:t>
      </w:r>
      <w:r w:rsidR="000E040A" w:rsidRPr="00F01E1B">
        <w:rPr>
          <w:rFonts w:asciiTheme="minorBidi" w:hAnsiTheme="minorBidi"/>
          <w:sz w:val="28"/>
          <w:szCs w:val="28"/>
        </w:rPr>
        <w:t xml:space="preserve"> processor. This involves the </w:t>
      </w:r>
      <w:r w:rsidR="000E040A">
        <w:rPr>
          <w:rFonts w:asciiTheme="minorBidi" w:hAnsiTheme="minorBidi"/>
          <w:sz w:val="28"/>
          <w:szCs w:val="28"/>
        </w:rPr>
        <w:t>decoding</w:t>
      </w:r>
      <w:r w:rsidR="000E040A" w:rsidRPr="00F01E1B">
        <w:rPr>
          <w:rFonts w:asciiTheme="minorBidi" w:hAnsiTheme="minorBidi"/>
          <w:sz w:val="28"/>
          <w:szCs w:val="28"/>
        </w:rPr>
        <w:t xml:space="preserve"> of assembly language programs into binary </w:t>
      </w:r>
      <w:r w:rsidR="000E040A">
        <w:rPr>
          <w:rFonts w:asciiTheme="minorBidi" w:hAnsiTheme="minorBidi"/>
          <w:sz w:val="28"/>
          <w:szCs w:val="28"/>
        </w:rPr>
        <w:t>instructions</w:t>
      </w:r>
      <w:r w:rsidR="000E040A" w:rsidRPr="00F01E1B">
        <w:rPr>
          <w:rFonts w:asciiTheme="minorBidi" w:hAnsiTheme="minorBidi"/>
          <w:sz w:val="28"/>
          <w:szCs w:val="28"/>
        </w:rPr>
        <w:t xml:space="preserve">, showing the exact path of these </w:t>
      </w:r>
      <w:r w:rsidR="000E040A">
        <w:rPr>
          <w:rFonts w:asciiTheme="minorBidi" w:hAnsiTheme="minorBidi"/>
          <w:sz w:val="28"/>
          <w:szCs w:val="28"/>
        </w:rPr>
        <w:t>instructions</w:t>
      </w:r>
      <w:r w:rsidR="000E040A" w:rsidRPr="00F01E1B">
        <w:rPr>
          <w:rFonts w:asciiTheme="minorBidi" w:hAnsiTheme="minorBidi"/>
          <w:sz w:val="28"/>
          <w:szCs w:val="28"/>
        </w:rPr>
        <w:t xml:space="preserve"> through the different components that make up the processor, to get the desired program output. The software was written in Java. It supports </w:t>
      </w:r>
      <w:r w:rsidR="000E040A">
        <w:rPr>
          <w:rFonts w:asciiTheme="minorBidi" w:hAnsiTheme="minorBidi"/>
          <w:sz w:val="28"/>
          <w:szCs w:val="28"/>
        </w:rPr>
        <w:t xml:space="preserve">all </w:t>
      </w:r>
      <w:r w:rsidR="000E040A" w:rsidRPr="00F01E1B">
        <w:rPr>
          <w:rFonts w:asciiTheme="minorBidi" w:hAnsiTheme="minorBidi"/>
          <w:sz w:val="28"/>
          <w:szCs w:val="28"/>
        </w:rPr>
        <w:t xml:space="preserve">the </w:t>
      </w:r>
      <w:r w:rsidR="000E040A">
        <w:rPr>
          <w:rFonts w:asciiTheme="minorBidi" w:hAnsiTheme="minorBidi"/>
          <w:sz w:val="28"/>
          <w:szCs w:val="28"/>
        </w:rPr>
        <w:t xml:space="preserve">primary </w:t>
      </w:r>
      <w:r w:rsidR="000E040A" w:rsidRPr="00F01E1B">
        <w:rPr>
          <w:rFonts w:asciiTheme="minorBidi" w:hAnsiTheme="minorBidi"/>
          <w:sz w:val="28"/>
          <w:szCs w:val="28"/>
        </w:rPr>
        <w:t xml:space="preserve">instructions supported by </w:t>
      </w:r>
      <w:r>
        <w:rPr>
          <w:rFonts w:asciiTheme="minorBidi" w:hAnsiTheme="minorBidi"/>
          <w:sz w:val="28"/>
          <w:szCs w:val="28"/>
        </w:rPr>
        <w:t>MIPS</w:t>
      </w:r>
      <w:r w:rsidR="000E040A" w:rsidRPr="00F01E1B">
        <w:rPr>
          <w:rFonts w:asciiTheme="minorBidi" w:hAnsiTheme="minorBidi"/>
          <w:sz w:val="28"/>
          <w:szCs w:val="28"/>
        </w:rPr>
        <w:t>, in addition to more instructions as a bonus feature. The software also has a GUI with a</w:t>
      </w:r>
      <w:r w:rsidR="000E040A">
        <w:rPr>
          <w:rFonts w:asciiTheme="minorBidi" w:hAnsiTheme="minorBidi"/>
          <w:sz w:val="28"/>
          <w:szCs w:val="28"/>
        </w:rPr>
        <w:t>n assembler</w:t>
      </w:r>
      <w:r w:rsidR="000E040A" w:rsidRPr="00F01E1B">
        <w:rPr>
          <w:rFonts w:asciiTheme="minorBidi" w:hAnsiTheme="minorBidi"/>
          <w:sz w:val="28"/>
          <w:szCs w:val="28"/>
        </w:rPr>
        <w:t xml:space="preserve">. The instruction format is </w:t>
      </w:r>
      <w:r w:rsidR="000E040A">
        <w:rPr>
          <w:rFonts w:asciiTheme="minorBidi" w:hAnsiTheme="minorBidi"/>
          <w:sz w:val="28"/>
          <w:szCs w:val="28"/>
        </w:rPr>
        <w:t>partially like</w:t>
      </w:r>
      <w:r w:rsidR="000E040A" w:rsidRPr="00F01E1B">
        <w:rPr>
          <w:rFonts w:asciiTheme="minorBidi" w:hAnsiTheme="minorBidi"/>
          <w:sz w:val="28"/>
          <w:szCs w:val="28"/>
        </w:rPr>
        <w:t xml:space="preserve"> the format </w:t>
      </w:r>
      <w:r>
        <w:rPr>
          <w:rFonts w:asciiTheme="minorBidi" w:hAnsiTheme="minorBidi"/>
          <w:sz w:val="28"/>
          <w:szCs w:val="28"/>
        </w:rPr>
        <w:t>originally supported by MIPS</w:t>
      </w:r>
      <w:r w:rsidR="00820893">
        <w:rPr>
          <w:rFonts w:asciiTheme="minorBidi" w:hAnsiTheme="minorBidi"/>
          <w:sz w:val="28"/>
          <w:szCs w:val="28"/>
        </w:rPr>
        <w:t>,</w:t>
      </w:r>
      <w:r w:rsidR="00DC3E15">
        <w:rPr>
          <w:rFonts w:asciiTheme="minorBidi" w:hAnsiTheme="minorBidi"/>
          <w:sz w:val="28"/>
          <w:szCs w:val="28"/>
        </w:rPr>
        <w:t xml:space="preserve"> plus we added </w:t>
      </w:r>
      <w:proofErr w:type="gramStart"/>
      <w:r w:rsidR="00DC3E15">
        <w:rPr>
          <w:rFonts w:asciiTheme="minorBidi" w:hAnsiTheme="minorBidi"/>
          <w:sz w:val="28"/>
          <w:szCs w:val="28"/>
        </w:rPr>
        <w:t>an</w:t>
      </w:r>
      <w:proofErr w:type="gramEnd"/>
      <w:r w:rsidR="00DC3E15">
        <w:rPr>
          <w:rFonts w:asciiTheme="minorBidi" w:hAnsiTheme="minorBidi"/>
          <w:sz w:val="28"/>
          <w:szCs w:val="28"/>
        </w:rPr>
        <w:t xml:space="preserve"> GUI with an assembler plus we added</w:t>
      </w:r>
      <w:r w:rsidR="00866BF5">
        <w:rPr>
          <w:rFonts w:asciiTheme="minorBidi" w:hAnsiTheme="minorBidi"/>
          <w:sz w:val="28"/>
          <w:szCs w:val="28"/>
        </w:rPr>
        <w:t xml:space="preserve"> 6 test programs with their c code</w:t>
      </w:r>
      <w:r w:rsidR="000E040A" w:rsidRPr="00F01E1B">
        <w:rPr>
          <w:rFonts w:asciiTheme="minorBidi" w:hAnsiTheme="minorBidi"/>
          <w:sz w:val="28"/>
          <w:szCs w:val="28"/>
        </w:rPr>
        <w:t>.</w:t>
      </w:r>
    </w:p>
    <w:bookmarkEnd w:id="5"/>
    <w:p w14:paraId="4730683F" w14:textId="77777777" w:rsidR="000E040A" w:rsidRPr="000E040A" w:rsidRDefault="000E040A" w:rsidP="000E040A"/>
    <w:p w14:paraId="24327E69" w14:textId="4F7A904E" w:rsidR="00C6554A" w:rsidRPr="00514122" w:rsidRDefault="00C6554A" w:rsidP="008E2B05">
      <w:pPr>
        <w:pStyle w:val="ListBullet"/>
        <w:numPr>
          <w:ilvl w:val="0"/>
          <w:numId w:val="0"/>
        </w:numPr>
        <w:ind w:left="720" w:hanging="360"/>
      </w:pPr>
    </w:p>
    <w:p w14:paraId="003B5F65" w14:textId="554528BF" w:rsidR="00772EB9" w:rsidRPr="0091046E" w:rsidRDefault="00AB7DD5" w:rsidP="0091046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2-</w:t>
      </w:r>
      <w:r w:rsidR="00E90DB7" w:rsidRPr="00AB7DD5">
        <w:rPr>
          <w:sz w:val="32"/>
          <w:szCs w:val="32"/>
        </w:rPr>
        <w:t>Data path:</w:t>
      </w:r>
    </w:p>
    <w:p w14:paraId="67EB8C07" w14:textId="5D53071F" w:rsidR="00D01AC0" w:rsidRDefault="0091046E"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05FB80E4" wp14:editId="4D660177">
            <wp:extent cx="5486400" cy="4030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5-10 at 18.58.08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CB46" w14:textId="4305A063" w:rsidR="00772EB9" w:rsidRDefault="00DC3E15">
      <w:r>
        <w:rPr>
          <w:noProof/>
        </w:rPr>
        <w:lastRenderedPageBreak/>
        <w:drawing>
          <wp:inline distT="0" distB="0" distL="0" distR="0" wp14:anchorId="0962CD3B" wp14:editId="4D936A9D">
            <wp:extent cx="5758815" cy="464706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32" cy="46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5AE8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6DE45F81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02687DC2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96A873E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128795F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DD504E2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7E60D3F8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12E110C5" w14:textId="77777777" w:rsidR="007A0F7E" w:rsidRDefault="007A0F7E" w:rsidP="0091046E">
      <w:pPr>
        <w:rPr>
          <w:color w:val="007DEB" w:themeColor="background2" w:themeShade="80"/>
          <w:sz w:val="32"/>
          <w:szCs w:val="32"/>
        </w:rPr>
      </w:pPr>
    </w:p>
    <w:p w14:paraId="0F1BB8D3" w14:textId="63B0DB7C" w:rsidR="006F3A7D" w:rsidRPr="00772EB9" w:rsidRDefault="00AB7DD5" w:rsidP="0091046E">
      <w:pPr>
        <w:rPr>
          <w:color w:val="007DEB" w:themeColor="background2" w:themeShade="80"/>
          <w:sz w:val="32"/>
          <w:szCs w:val="32"/>
        </w:rPr>
      </w:pPr>
      <w:r>
        <w:rPr>
          <w:color w:val="007DEB" w:themeColor="background2" w:themeShade="80"/>
          <w:sz w:val="32"/>
          <w:szCs w:val="32"/>
        </w:rPr>
        <w:lastRenderedPageBreak/>
        <w:t>3-</w:t>
      </w:r>
      <w:r w:rsidR="00772EB9" w:rsidRPr="00772EB9">
        <w:rPr>
          <w:color w:val="007DEB" w:themeColor="background2" w:themeShade="80"/>
          <w:sz w:val="32"/>
          <w:szCs w:val="32"/>
        </w:rPr>
        <w:t>Control Unit Logic Diagram</w:t>
      </w:r>
      <w:r w:rsidR="006F3A7D">
        <w:rPr>
          <w:color w:val="007DEB" w:themeColor="background2" w:themeShade="80"/>
          <w:sz w:val="32"/>
          <w:szCs w:val="32"/>
        </w:rPr>
        <w:t xml:space="preserve"> &amp; Truth Table</w:t>
      </w:r>
      <w:r w:rsidR="00772EB9" w:rsidRPr="00772EB9">
        <w:rPr>
          <w:color w:val="007DEB" w:themeColor="background2" w:themeShade="80"/>
          <w:sz w:val="32"/>
          <w:szCs w:val="32"/>
        </w:rPr>
        <w:t>:</w:t>
      </w:r>
    </w:p>
    <w:p w14:paraId="682F39C1" w14:textId="20C305BF" w:rsidR="00772EB9" w:rsidRDefault="00772EB9">
      <w:r>
        <w:rPr>
          <w:noProof/>
        </w:rPr>
        <w:drawing>
          <wp:inline distT="0" distB="0" distL="0" distR="0" wp14:anchorId="73D883CD" wp14:editId="0458E805">
            <wp:extent cx="6304915" cy="47148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95" cy="471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3924" w14:textId="0D5D023B" w:rsidR="006F3A7D" w:rsidRDefault="006F3A7D"/>
    <w:p w14:paraId="442B577E" w14:textId="4DC8503E" w:rsidR="006F3A7D" w:rsidRDefault="006F3A7D"/>
    <w:p w14:paraId="18BB41B4" w14:textId="3C7CD77A" w:rsidR="006F3A7D" w:rsidRDefault="006F3A7D"/>
    <w:p w14:paraId="1C63342C" w14:textId="24D52F16" w:rsidR="00907098" w:rsidRDefault="00907098"/>
    <w:p w14:paraId="217C3430" w14:textId="34EADD12" w:rsidR="00907098" w:rsidRDefault="00907098"/>
    <w:p w14:paraId="312FC7E4" w14:textId="77777777" w:rsidR="00907098" w:rsidRDefault="00907098"/>
    <w:p w14:paraId="05D1F36F" w14:textId="6274AD82" w:rsidR="006F3A7D" w:rsidRDefault="006F3A7D"/>
    <w:p w14:paraId="3131394E" w14:textId="48704073" w:rsidR="006F3A7D" w:rsidRDefault="006F3A7D"/>
    <w:p w14:paraId="7A1DBCA2" w14:textId="77777777" w:rsidR="006F3A7D" w:rsidRDefault="006F3A7D"/>
    <w:tbl>
      <w:tblPr>
        <w:tblStyle w:val="TableGrid"/>
        <w:tblW w:w="10530" w:type="dxa"/>
        <w:tblInd w:w="-635" w:type="dxa"/>
        <w:tblLook w:val="04A0" w:firstRow="1" w:lastRow="0" w:firstColumn="1" w:lastColumn="0" w:noHBand="0" w:noVBand="1"/>
      </w:tblPr>
      <w:tblGrid>
        <w:gridCol w:w="849"/>
        <w:gridCol w:w="787"/>
        <w:gridCol w:w="979"/>
        <w:gridCol w:w="729"/>
        <w:gridCol w:w="694"/>
        <w:gridCol w:w="786"/>
        <w:gridCol w:w="1056"/>
        <w:gridCol w:w="1107"/>
        <w:gridCol w:w="1121"/>
        <w:gridCol w:w="634"/>
        <w:gridCol w:w="480"/>
        <w:gridCol w:w="480"/>
        <w:gridCol w:w="963"/>
      </w:tblGrid>
      <w:tr w:rsidR="00462134" w:rsidRPr="006F3A7D" w14:paraId="19B02AD6" w14:textId="77777777" w:rsidTr="000F25C6">
        <w:tc>
          <w:tcPr>
            <w:tcW w:w="718" w:type="dxa"/>
            <w:vAlign w:val="center"/>
          </w:tcPr>
          <w:p w14:paraId="52C16875" w14:textId="66BC90A8" w:rsidR="006F3A7D" w:rsidRPr="00462134" w:rsidRDefault="008D2549" w:rsidP="006F3A7D">
            <w:pPr>
              <w:rPr>
                <w:sz w:val="20"/>
                <w:szCs w:val="20"/>
              </w:rPr>
            </w:pPr>
            <w:proofErr w:type="spellStart"/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lastRenderedPageBreak/>
              <w:t>O</w:t>
            </w:r>
            <w:r w:rsidR="006F3A7D" w:rsidRPr="00462134">
              <w:rPr>
                <w:rFonts w:ascii="Calibri" w:hAnsi="Calibri"/>
                <w:color w:val="000000"/>
                <w:sz w:val="20"/>
                <w:szCs w:val="20"/>
              </w:rPr>
              <w:t>pcode</w:t>
            </w:r>
            <w:proofErr w:type="spellEnd"/>
          </w:p>
        </w:tc>
        <w:tc>
          <w:tcPr>
            <w:tcW w:w="799" w:type="dxa"/>
            <w:vAlign w:val="center"/>
          </w:tcPr>
          <w:p w14:paraId="60D14551" w14:textId="241E52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1-RegDst</w:t>
            </w:r>
          </w:p>
        </w:tc>
        <w:tc>
          <w:tcPr>
            <w:tcW w:w="976" w:type="dxa"/>
            <w:vAlign w:val="center"/>
          </w:tcPr>
          <w:p w14:paraId="575D1515" w14:textId="3A4D12C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2-RegWrite</w:t>
            </w:r>
          </w:p>
        </w:tc>
        <w:tc>
          <w:tcPr>
            <w:tcW w:w="918" w:type="dxa"/>
            <w:vAlign w:val="center"/>
          </w:tcPr>
          <w:p w14:paraId="28FEAC9C" w14:textId="39D5A3A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3-AluSrc</w:t>
            </w:r>
          </w:p>
        </w:tc>
        <w:tc>
          <w:tcPr>
            <w:tcW w:w="0" w:type="auto"/>
            <w:vAlign w:val="center"/>
          </w:tcPr>
          <w:p w14:paraId="4D309850" w14:textId="53F3E4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4-Aluop</w:t>
            </w:r>
          </w:p>
        </w:tc>
        <w:tc>
          <w:tcPr>
            <w:tcW w:w="0" w:type="auto"/>
            <w:vAlign w:val="center"/>
          </w:tcPr>
          <w:p w14:paraId="5C502561" w14:textId="4E9F7F5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5-Branch</w:t>
            </w:r>
          </w:p>
        </w:tc>
        <w:tc>
          <w:tcPr>
            <w:tcW w:w="0" w:type="auto"/>
            <w:vAlign w:val="center"/>
          </w:tcPr>
          <w:p w14:paraId="09B6DECC" w14:textId="57E45D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6-MemRead</w:t>
            </w:r>
          </w:p>
        </w:tc>
        <w:tc>
          <w:tcPr>
            <w:tcW w:w="0" w:type="auto"/>
            <w:vAlign w:val="center"/>
          </w:tcPr>
          <w:p w14:paraId="478DE272" w14:textId="6EF1781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7-MemWrite</w:t>
            </w:r>
          </w:p>
        </w:tc>
        <w:tc>
          <w:tcPr>
            <w:tcW w:w="940" w:type="dxa"/>
            <w:vAlign w:val="center"/>
          </w:tcPr>
          <w:p w14:paraId="2934FAF2" w14:textId="409818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8-MemtoReg</w:t>
            </w:r>
          </w:p>
        </w:tc>
        <w:tc>
          <w:tcPr>
            <w:tcW w:w="653" w:type="dxa"/>
            <w:vAlign w:val="center"/>
          </w:tcPr>
          <w:p w14:paraId="708BCCFC" w14:textId="25EC83A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9-jump</w:t>
            </w:r>
          </w:p>
        </w:tc>
        <w:tc>
          <w:tcPr>
            <w:tcW w:w="729" w:type="dxa"/>
            <w:vAlign w:val="center"/>
          </w:tcPr>
          <w:p w14:paraId="3E43CCCB" w14:textId="5A7BD24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10-</w:t>
            </w:r>
            <w:r w:rsidR="000F25C6"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Jal </w:t>
            </w:r>
          </w:p>
        </w:tc>
        <w:tc>
          <w:tcPr>
            <w:tcW w:w="630" w:type="dxa"/>
            <w:vAlign w:val="center"/>
          </w:tcPr>
          <w:p w14:paraId="4A145B4A" w14:textId="5860926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 xml:space="preserve">11- </w:t>
            </w:r>
            <w:proofErr w:type="spellStart"/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jr</w:t>
            </w:r>
            <w:proofErr w:type="spellEnd"/>
          </w:p>
        </w:tc>
        <w:tc>
          <w:tcPr>
            <w:tcW w:w="1080" w:type="dxa"/>
            <w:vAlign w:val="center"/>
          </w:tcPr>
          <w:p w14:paraId="09FF1408" w14:textId="4692BE2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12-Shiftlogic</w:t>
            </w:r>
          </w:p>
        </w:tc>
      </w:tr>
      <w:tr w:rsidR="00462134" w:rsidRPr="006F3A7D" w14:paraId="6B546C13" w14:textId="77777777" w:rsidTr="000F25C6">
        <w:tc>
          <w:tcPr>
            <w:tcW w:w="718" w:type="dxa"/>
            <w:vAlign w:val="center"/>
          </w:tcPr>
          <w:p w14:paraId="79E32816" w14:textId="7F62E0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1A85DDA3" w14:textId="0694C5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1C94839E" w14:textId="1456F9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088A103B" w14:textId="67BA15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39D5404" w14:textId="68C5621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5ACFA37" w14:textId="77500C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07E4E0" w14:textId="550335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71E4377E" w14:textId="771F6B9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B31DFF9" w14:textId="0B702DD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36A2F65" w14:textId="699A85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BA90AA9" w14:textId="67FB23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F0ACE7C" w14:textId="289ACDE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3CA043C3" w14:textId="55D9750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F776249" w14:textId="77777777" w:rsidTr="000F25C6">
        <w:tc>
          <w:tcPr>
            <w:tcW w:w="718" w:type="dxa"/>
            <w:vAlign w:val="center"/>
          </w:tcPr>
          <w:p w14:paraId="16680280" w14:textId="0F539F9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001000</w:t>
            </w:r>
          </w:p>
        </w:tc>
        <w:tc>
          <w:tcPr>
            <w:tcW w:w="799" w:type="dxa"/>
            <w:vAlign w:val="center"/>
          </w:tcPr>
          <w:p w14:paraId="2F34A92A" w14:textId="126C49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24A80BC" w14:textId="5F52E5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4F3962EB" w14:textId="0A4340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6794BB2B" w14:textId="5112F4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FDD4CBE" w14:textId="5F48D2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D5F2FB" w14:textId="07AFEC3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5D77ED8" w14:textId="0304934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172A0175" w14:textId="6192DA3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186A8F1" w14:textId="59CA5E8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60BEB4F" w14:textId="439842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24F13A8" w14:textId="43332E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EB20BB1" w14:textId="1F3B498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98A3226" w14:textId="77777777" w:rsidTr="000F25C6">
        <w:tc>
          <w:tcPr>
            <w:tcW w:w="718" w:type="dxa"/>
            <w:vAlign w:val="center"/>
          </w:tcPr>
          <w:p w14:paraId="52027451" w14:textId="161DB52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4335338C" w14:textId="3F5A713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6B075FD1" w14:textId="0BB6EC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4F3CC97" w14:textId="03AA44A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7FC737A" w14:textId="3618E7D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5AE6F91E" w14:textId="748281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9EFE005" w14:textId="4D9F175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271FDC7" w14:textId="6B5013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A218C97" w14:textId="7A103D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541B59C4" w14:textId="5C01F3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84F9709" w14:textId="51DC24F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061FE26" w14:textId="058353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A5FD564" w14:textId="1A32B62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8783892" w14:textId="77777777" w:rsidTr="000F25C6">
        <w:tc>
          <w:tcPr>
            <w:tcW w:w="718" w:type="dxa"/>
            <w:vAlign w:val="center"/>
          </w:tcPr>
          <w:p w14:paraId="05B2A6F6" w14:textId="0CBC52F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001100</w:t>
            </w:r>
          </w:p>
        </w:tc>
        <w:tc>
          <w:tcPr>
            <w:tcW w:w="799" w:type="dxa"/>
            <w:vAlign w:val="center"/>
          </w:tcPr>
          <w:p w14:paraId="31BBE5F6" w14:textId="2683492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071E9DC" w14:textId="159ABD4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7D254814" w14:textId="6C5C31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A4B1916" w14:textId="27E9738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011</w:t>
            </w:r>
          </w:p>
        </w:tc>
        <w:tc>
          <w:tcPr>
            <w:tcW w:w="0" w:type="auto"/>
            <w:vAlign w:val="center"/>
          </w:tcPr>
          <w:p w14:paraId="4E0E112C" w14:textId="42014A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CB596F6" w14:textId="46837A7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D6D03E8" w14:textId="3CFD1C1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A3B9906" w14:textId="552B6C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B6A486E" w14:textId="7DEB9C2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7698837" w14:textId="52D1E54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69B8151" w14:textId="595674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6BCEA60" w14:textId="64C9789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530C0A15" w14:textId="77777777" w:rsidTr="000F25C6">
        <w:tc>
          <w:tcPr>
            <w:tcW w:w="718" w:type="dxa"/>
            <w:vAlign w:val="center"/>
          </w:tcPr>
          <w:p w14:paraId="771F0EC1" w14:textId="2FC7C2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000100</w:t>
            </w:r>
          </w:p>
        </w:tc>
        <w:tc>
          <w:tcPr>
            <w:tcW w:w="799" w:type="dxa"/>
            <w:vAlign w:val="center"/>
          </w:tcPr>
          <w:p w14:paraId="7D85FA85" w14:textId="2023EA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7E8BCA0" w14:textId="1CFA8C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569906C9" w14:textId="52FB6A9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7A643DB" w14:textId="12349D9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0" w:type="auto"/>
            <w:vAlign w:val="center"/>
          </w:tcPr>
          <w:p w14:paraId="5086058B" w14:textId="078F4E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408F8F4C" w14:textId="1FC177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E791C5E" w14:textId="5C0DA9C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6742201B" w14:textId="1336A2C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ED6A377" w14:textId="320EF58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B4A0F81" w14:textId="02EDD1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341AAB2" w14:textId="788FA69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93E388C" w14:textId="39F6C2E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55B39B87" w14:textId="77777777" w:rsidTr="000F25C6">
        <w:tc>
          <w:tcPr>
            <w:tcW w:w="718" w:type="dxa"/>
            <w:vAlign w:val="center"/>
          </w:tcPr>
          <w:p w14:paraId="0FEB9C73" w14:textId="1D8AAEA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000101</w:t>
            </w:r>
          </w:p>
        </w:tc>
        <w:tc>
          <w:tcPr>
            <w:tcW w:w="799" w:type="dxa"/>
            <w:vAlign w:val="center"/>
          </w:tcPr>
          <w:p w14:paraId="5CDDB2EE" w14:textId="4AA0E7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026356B" w14:textId="19D9093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14DC255D" w14:textId="36437DC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C920BF1" w14:textId="563D7D0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0" w:type="auto"/>
            <w:vAlign w:val="center"/>
          </w:tcPr>
          <w:p w14:paraId="69E10E5D" w14:textId="0FF377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79F1029D" w14:textId="0A41F4E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DFE3267" w14:textId="1F5DBE8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BE06C84" w14:textId="6A621A4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BAFC84A" w14:textId="5095FCB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1A38B88" w14:textId="250CCEC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A2CD9A4" w14:textId="77664B8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5A63E60" w14:textId="2A6CC8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1828D8E" w14:textId="77777777" w:rsidTr="000F25C6">
        <w:tc>
          <w:tcPr>
            <w:tcW w:w="718" w:type="dxa"/>
            <w:vAlign w:val="center"/>
          </w:tcPr>
          <w:p w14:paraId="66625BCA" w14:textId="6C5A78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000010</w:t>
            </w:r>
          </w:p>
        </w:tc>
        <w:tc>
          <w:tcPr>
            <w:tcW w:w="799" w:type="dxa"/>
            <w:vAlign w:val="center"/>
          </w:tcPr>
          <w:p w14:paraId="666834BD" w14:textId="2A50ADD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6BC2721" w14:textId="7429370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3B35E91E" w14:textId="6C316E1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E3CEC5B" w14:textId="3F598B7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2442B56" w14:textId="69488B6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C3F58A3" w14:textId="1F19D9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5382941" w14:textId="3DA966C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26935365" w14:textId="26D88E9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7CF306AE" w14:textId="5CE367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29" w:type="dxa"/>
            <w:vAlign w:val="center"/>
          </w:tcPr>
          <w:p w14:paraId="12543BDF" w14:textId="1AF9791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4899AD3" w14:textId="6FA768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E056F0F" w14:textId="045F29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CC48E2A" w14:textId="77777777" w:rsidTr="000F25C6">
        <w:tc>
          <w:tcPr>
            <w:tcW w:w="718" w:type="dxa"/>
            <w:vAlign w:val="center"/>
          </w:tcPr>
          <w:p w14:paraId="687D6B35" w14:textId="65D59B4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000011</w:t>
            </w:r>
          </w:p>
        </w:tc>
        <w:tc>
          <w:tcPr>
            <w:tcW w:w="799" w:type="dxa"/>
            <w:vAlign w:val="center"/>
          </w:tcPr>
          <w:p w14:paraId="2E86BC4D" w14:textId="51B765F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1F2ACF8" w14:textId="03D07B9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5E25526" w14:textId="70214F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6E96F57" w14:textId="48F99B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46159F6" w14:textId="2AD605C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5C507C9" w14:textId="6FA96E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2C8868F" w14:textId="51EED3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1DEDBF0" w14:textId="522ABD2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DA864AB" w14:textId="4CA659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29" w:type="dxa"/>
            <w:vAlign w:val="center"/>
          </w:tcPr>
          <w:p w14:paraId="702AF632" w14:textId="24B24A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0" w:type="dxa"/>
            <w:vAlign w:val="center"/>
          </w:tcPr>
          <w:p w14:paraId="3B33C297" w14:textId="66E755E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BBD0062" w14:textId="53D6E88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0EF4F25" w14:textId="77777777" w:rsidTr="000F25C6">
        <w:tc>
          <w:tcPr>
            <w:tcW w:w="718" w:type="dxa"/>
            <w:vAlign w:val="center"/>
          </w:tcPr>
          <w:p w14:paraId="0B8E9D94" w14:textId="4EB215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793FF2B5" w14:textId="76A2DD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254EEF95" w14:textId="6126D6F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049FB46" w14:textId="2A1237B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1398599" w14:textId="17F0743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6C6F7E6" w14:textId="7EA680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A213108" w14:textId="54A23C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662F11F" w14:textId="6EE54BE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CC91DC8" w14:textId="6D9CDC3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A887499" w14:textId="35B81B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FEDDDA2" w14:textId="730571F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35C77B5" w14:textId="32F131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vAlign w:val="center"/>
          </w:tcPr>
          <w:p w14:paraId="5D6904F0" w14:textId="6A07942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3C28CD4" w14:textId="77777777" w:rsidTr="000F25C6">
        <w:tc>
          <w:tcPr>
            <w:tcW w:w="718" w:type="dxa"/>
            <w:vAlign w:val="center"/>
          </w:tcPr>
          <w:p w14:paraId="17BBFDC2" w14:textId="20E4711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2202C19D" w14:textId="3FCBFF3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5ECA581C" w14:textId="100A2F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3A30D3B" w14:textId="71D10C3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13F48DA" w14:textId="7BCFBCE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23DACAC8" w14:textId="6B8ED90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BA2309A" w14:textId="6229167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82F4489" w14:textId="5D50D3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8650547" w14:textId="00BEE1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6882F8A" w14:textId="35E6D4F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1948431" w14:textId="738508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9A03B72" w14:textId="51A817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315509E" w14:textId="38A5BFC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796E19CF" w14:textId="77777777" w:rsidTr="006E4CA3">
        <w:trPr>
          <w:trHeight w:val="278"/>
        </w:trPr>
        <w:tc>
          <w:tcPr>
            <w:tcW w:w="718" w:type="dxa"/>
            <w:vAlign w:val="center"/>
          </w:tcPr>
          <w:p w14:paraId="59A142CF" w14:textId="76D43DB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1A8CD5F8" w14:textId="49BA36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139C0F00" w14:textId="77777777" w:rsidR="006E4CA3" w:rsidRDefault="006E4CA3" w:rsidP="006F3A7D">
            <w:pPr>
              <w:rPr>
                <w:rFonts w:ascii="Calibri" w:hAnsi="Calibri"/>
                <w:color w:val="000000"/>
                <w:sz w:val="20"/>
                <w:szCs w:val="20"/>
              </w:rPr>
            </w:pPr>
          </w:p>
          <w:p w14:paraId="27F94B9C" w14:textId="72BB398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1D66236" w14:textId="1682E2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882707C" w14:textId="3646BCA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7F2207BB" w14:textId="52C080F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78F8419" w14:textId="3E1FD72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7CB93F7" w14:textId="668DA3B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17F83F41" w14:textId="62CEBEA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99F4FE5" w14:textId="307513B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FC8CF45" w14:textId="16812C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35C4640E" w14:textId="74A4EF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A3F4CB2" w14:textId="7672366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AD7F4AD" w14:textId="77777777" w:rsidTr="000F25C6">
        <w:tc>
          <w:tcPr>
            <w:tcW w:w="718" w:type="dxa"/>
            <w:vAlign w:val="center"/>
          </w:tcPr>
          <w:p w14:paraId="0FE10F8A" w14:textId="4750DA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100011</w:t>
            </w:r>
          </w:p>
        </w:tc>
        <w:tc>
          <w:tcPr>
            <w:tcW w:w="799" w:type="dxa"/>
            <w:vAlign w:val="center"/>
          </w:tcPr>
          <w:p w14:paraId="481DE5FE" w14:textId="169E186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3E0D1857" w14:textId="4A1B4BE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76B9DFF" w14:textId="143B11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1698F1B1" w14:textId="39283E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47CD3AB" w14:textId="57FDDB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3D0FBB9" w14:textId="40E7CF1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355AF50" w14:textId="1800E5E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933785D" w14:textId="7581618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569D5BA1" w14:textId="7F876D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DD11324" w14:textId="09764D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08D83C40" w14:textId="1A8AAB7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A8C1394" w14:textId="54E19EE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97027C2" w14:textId="77777777" w:rsidTr="000F25C6">
        <w:tc>
          <w:tcPr>
            <w:tcW w:w="718" w:type="dxa"/>
            <w:vAlign w:val="center"/>
          </w:tcPr>
          <w:p w14:paraId="69D25781" w14:textId="03D715A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101011</w:t>
            </w:r>
          </w:p>
        </w:tc>
        <w:tc>
          <w:tcPr>
            <w:tcW w:w="799" w:type="dxa"/>
            <w:vAlign w:val="center"/>
          </w:tcPr>
          <w:p w14:paraId="4573D4B7" w14:textId="6E9991C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7B45D0E" w14:textId="147A70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2D629D22" w14:textId="3832771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B32D9EC" w14:textId="030E72C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8DF11E5" w14:textId="5C5657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10BE4BE5" w14:textId="7777B67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6F725187" w14:textId="46A04A9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40" w:type="dxa"/>
            <w:vAlign w:val="center"/>
          </w:tcPr>
          <w:p w14:paraId="0FAE90DF" w14:textId="0E59C4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6F872FC" w14:textId="24DD709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45FFB52" w14:textId="5E35E45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1396776" w14:textId="5486BF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3242D849" w14:textId="507B79B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F3FA7B6" w14:textId="77777777" w:rsidTr="000F25C6">
        <w:tc>
          <w:tcPr>
            <w:tcW w:w="718" w:type="dxa"/>
            <w:vAlign w:val="center"/>
          </w:tcPr>
          <w:p w14:paraId="6EB22300" w14:textId="6D6694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42F5BBEC" w14:textId="2BF8778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68372F90" w14:textId="760E7C6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828978F" w14:textId="24C6D5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84B002C" w14:textId="7B0AD2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0526CCE" w14:textId="6935737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524E5FD" w14:textId="429B2D8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397FBDE" w14:textId="562EDF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8A64F24" w14:textId="5F3D24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6F36C33C" w14:textId="47BB55A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22ECC69D" w14:textId="78D2943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08C4B93" w14:textId="418C7E3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13C3EBD" w14:textId="45D39AA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</w:tr>
      <w:tr w:rsidR="00462134" w:rsidRPr="006F3A7D" w14:paraId="498ADD3D" w14:textId="77777777" w:rsidTr="000F25C6">
        <w:tc>
          <w:tcPr>
            <w:tcW w:w="718" w:type="dxa"/>
            <w:vAlign w:val="center"/>
          </w:tcPr>
          <w:p w14:paraId="1811BCCC" w14:textId="134929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7B84A31D" w14:textId="61E04D0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2A729AE7" w14:textId="74F91D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09AD6411" w14:textId="13E31F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BE492FA" w14:textId="0B42EF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AE76080" w14:textId="21D824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96E0CFB" w14:textId="7C02D6F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DF4C40A" w14:textId="13FE63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21178B7" w14:textId="214988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0350F075" w14:textId="1CF4224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325622A" w14:textId="5CD2C37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5C33BECC" w14:textId="1CA0D03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82B8B46" w14:textId="6060CC1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B1A55BB" w14:textId="77777777" w:rsidTr="000F25C6">
        <w:tc>
          <w:tcPr>
            <w:tcW w:w="718" w:type="dxa"/>
            <w:vAlign w:val="center"/>
          </w:tcPr>
          <w:p w14:paraId="6F563AB5" w14:textId="78DB610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A1731E1" w14:textId="7C82365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46E175F4" w14:textId="2A6C8D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276FD16" w14:textId="218A34E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9D820F7" w14:textId="4E1CDD9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337573C1" w14:textId="446E73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BE68CA7" w14:textId="5C3FA6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6AEBED5" w14:textId="10EB85C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8DBB4E4" w14:textId="3678388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FB75B8E" w14:textId="3D1E4C7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2840306D" w14:textId="4E6869D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418E9745" w14:textId="16B22E1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164E0B75" w14:textId="4C9DC91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</w:tr>
      <w:tr w:rsidR="00462134" w:rsidRPr="006F3A7D" w14:paraId="4DA0309A" w14:textId="77777777" w:rsidTr="000F25C6">
        <w:tc>
          <w:tcPr>
            <w:tcW w:w="718" w:type="dxa"/>
            <w:vAlign w:val="center"/>
          </w:tcPr>
          <w:p w14:paraId="4C57B2B0" w14:textId="1325951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B6ED5EA" w14:textId="5C3786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461152E4" w14:textId="59279B0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21A5C959" w14:textId="5F74173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02A30F9" w14:textId="03AB7C7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1DA5B1E7" w14:textId="64D3834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8A69EB1" w14:textId="216019A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2B22D9D9" w14:textId="7EC4F3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30C22E2" w14:textId="64CC10B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3A33C20" w14:textId="03AB30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18467391" w14:textId="596AB2A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1CC3048" w14:textId="6D5589B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165133E" w14:textId="0590F66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D474F6D" w14:textId="77777777" w:rsidTr="000F25C6">
        <w:tc>
          <w:tcPr>
            <w:tcW w:w="718" w:type="dxa"/>
            <w:vAlign w:val="center"/>
          </w:tcPr>
          <w:p w14:paraId="1575602F" w14:textId="23D58DD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52F7B58D" w14:textId="254A1E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03FCD132" w14:textId="278292C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14F21F04" w14:textId="57451BA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79CAA9B" w14:textId="1141D2B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049C118" w14:textId="253CBD0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88185D1" w14:textId="262C58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BF7836F" w14:textId="0E3EF39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17A115D" w14:textId="2013A16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72F90708" w14:textId="2C23B31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568FADA0" w14:textId="7099C4C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104A65E" w14:textId="561E0CA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A6F5CC9" w14:textId="59D9770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83FFC02" w14:textId="77777777" w:rsidTr="000F25C6">
        <w:tc>
          <w:tcPr>
            <w:tcW w:w="718" w:type="dxa"/>
            <w:vAlign w:val="center"/>
          </w:tcPr>
          <w:p w14:paraId="63BF0294" w14:textId="52B0307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110000</w:t>
            </w:r>
          </w:p>
        </w:tc>
        <w:tc>
          <w:tcPr>
            <w:tcW w:w="799" w:type="dxa"/>
            <w:vAlign w:val="center"/>
          </w:tcPr>
          <w:p w14:paraId="31D2DCE1" w14:textId="06B939F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17079E9" w14:textId="0AF279F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3018EC6" w14:textId="133D2D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7DCF256F" w14:textId="2D01B9E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EDC0106" w14:textId="36449A9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91FF3A9" w14:textId="00EB99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9D361E0" w14:textId="6966ED4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4D5EB327" w14:textId="2CA8D57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450BC4C5" w14:textId="64122F6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F889F17" w14:textId="28B0DE2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74C3A47" w14:textId="24475B4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264989F" w14:textId="608690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37ED3E88" w14:textId="77777777" w:rsidTr="000F25C6">
        <w:tc>
          <w:tcPr>
            <w:tcW w:w="718" w:type="dxa"/>
            <w:vAlign w:val="center"/>
          </w:tcPr>
          <w:p w14:paraId="69B39019" w14:textId="4C3F8B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110001</w:t>
            </w:r>
          </w:p>
        </w:tc>
        <w:tc>
          <w:tcPr>
            <w:tcW w:w="799" w:type="dxa"/>
            <w:vAlign w:val="center"/>
          </w:tcPr>
          <w:p w14:paraId="28ABF1D7" w14:textId="256A53A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67698804" w14:textId="7B174C8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5693E329" w14:textId="47E0FA9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27E7058" w14:textId="1CF966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7A88848" w14:textId="26EA271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2781015C" w14:textId="7FEB26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011</w:t>
            </w:r>
          </w:p>
        </w:tc>
        <w:tc>
          <w:tcPr>
            <w:tcW w:w="0" w:type="auto"/>
            <w:vAlign w:val="center"/>
          </w:tcPr>
          <w:p w14:paraId="1B1DF0AE" w14:textId="7B209C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66A6F6E9" w14:textId="2D3379F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2E5B2F39" w14:textId="2AD9D8E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B2F6ABB" w14:textId="02632BA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51E7DA5" w14:textId="318D6F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5DC70A91" w14:textId="1A0784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6A97CADF" w14:textId="77777777" w:rsidTr="000F25C6">
        <w:tc>
          <w:tcPr>
            <w:tcW w:w="718" w:type="dxa"/>
            <w:vAlign w:val="center"/>
          </w:tcPr>
          <w:p w14:paraId="2384C9CA" w14:textId="3CD605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110010</w:t>
            </w:r>
          </w:p>
        </w:tc>
        <w:tc>
          <w:tcPr>
            <w:tcW w:w="799" w:type="dxa"/>
            <w:vAlign w:val="center"/>
          </w:tcPr>
          <w:p w14:paraId="383E10D1" w14:textId="2D7FE36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4017F1E0" w14:textId="1E43C23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71A6F0F1" w14:textId="287E324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2C765433" w14:textId="0C5BFBD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5288EBBD" w14:textId="3FD9B2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9C888E0" w14:textId="1D94B22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010</w:t>
            </w:r>
          </w:p>
        </w:tc>
        <w:tc>
          <w:tcPr>
            <w:tcW w:w="0" w:type="auto"/>
            <w:vAlign w:val="center"/>
          </w:tcPr>
          <w:p w14:paraId="4D37E3B3" w14:textId="6C8435A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4271A33" w14:textId="270BF2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1B24FE02" w14:textId="106AE0E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531405B" w14:textId="6F42948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D7ED4A5" w14:textId="6849932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5B0CC3C" w14:textId="699F265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9272173" w14:textId="77777777" w:rsidTr="000F25C6">
        <w:tc>
          <w:tcPr>
            <w:tcW w:w="718" w:type="dxa"/>
            <w:vAlign w:val="center"/>
          </w:tcPr>
          <w:p w14:paraId="5C4ECC3D" w14:textId="79B05F6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110011</w:t>
            </w:r>
          </w:p>
        </w:tc>
        <w:tc>
          <w:tcPr>
            <w:tcW w:w="799" w:type="dxa"/>
            <w:vAlign w:val="center"/>
          </w:tcPr>
          <w:p w14:paraId="55FE2A55" w14:textId="198EDC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12AAE77B" w14:textId="18A949F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417F230A" w14:textId="31880CB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457009CE" w14:textId="4B5D470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7634EF23" w14:textId="547A193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67C7009B" w14:textId="6B25B4E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</w:tcPr>
          <w:p w14:paraId="586F33EB" w14:textId="209B14E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3D2790A5" w14:textId="787CF6D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3" w:type="dxa"/>
            <w:vAlign w:val="center"/>
          </w:tcPr>
          <w:p w14:paraId="31E4CE5A" w14:textId="6D16A70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1CD2651" w14:textId="191229A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643C02D" w14:textId="68D5E15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10305485" w14:textId="7032740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13F4AF0" w14:textId="77777777" w:rsidTr="000F25C6">
        <w:tc>
          <w:tcPr>
            <w:tcW w:w="718" w:type="dxa"/>
            <w:vAlign w:val="center"/>
          </w:tcPr>
          <w:p w14:paraId="5D3AF5EB" w14:textId="7E48B78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101100</w:t>
            </w:r>
          </w:p>
        </w:tc>
        <w:tc>
          <w:tcPr>
            <w:tcW w:w="799" w:type="dxa"/>
            <w:vAlign w:val="center"/>
          </w:tcPr>
          <w:p w14:paraId="39F91A9A" w14:textId="5A9973C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247E64CE" w14:textId="4BFB674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1FEE0B07" w14:textId="06B685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A29DD5E" w14:textId="232AB1D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31E201E" w14:textId="37F58B3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5C2BE85" w14:textId="61EB0F2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B13C0D3" w14:textId="11B1384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</w:t>
            </w:r>
          </w:p>
        </w:tc>
        <w:tc>
          <w:tcPr>
            <w:tcW w:w="940" w:type="dxa"/>
            <w:vAlign w:val="center"/>
          </w:tcPr>
          <w:p w14:paraId="0FD9143B" w14:textId="56C84E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15E9CA0B" w14:textId="5D6B635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44F8BAB9" w14:textId="7BCF08B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52023ED" w14:textId="508F892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D0EF0F9" w14:textId="2D8DDAD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E58E750" w14:textId="77777777" w:rsidTr="000F25C6">
        <w:tc>
          <w:tcPr>
            <w:tcW w:w="718" w:type="dxa"/>
            <w:vAlign w:val="center"/>
          </w:tcPr>
          <w:p w14:paraId="442AA1CB" w14:textId="46B4959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101101</w:t>
            </w:r>
          </w:p>
        </w:tc>
        <w:tc>
          <w:tcPr>
            <w:tcW w:w="799" w:type="dxa"/>
            <w:vAlign w:val="center"/>
          </w:tcPr>
          <w:p w14:paraId="328DC2F6" w14:textId="36102D2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037D2585" w14:textId="25A06DC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18" w:type="dxa"/>
            <w:vAlign w:val="center"/>
          </w:tcPr>
          <w:p w14:paraId="73152419" w14:textId="16A16CB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D16C98C" w14:textId="49D4DCD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E3EBA14" w14:textId="0628B9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7757047" w14:textId="6357152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3F61138F" w14:textId="1ED44C2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40" w:type="dxa"/>
            <w:vAlign w:val="center"/>
          </w:tcPr>
          <w:p w14:paraId="0A381E88" w14:textId="5179F76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5F8091F" w14:textId="4F1489E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782A934" w14:textId="61FB1CD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2AA1F98C" w14:textId="798E273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22EF388B" w14:textId="5D8445C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2838FFE5" w14:textId="77777777" w:rsidTr="000F25C6">
        <w:tc>
          <w:tcPr>
            <w:tcW w:w="718" w:type="dxa"/>
            <w:vAlign w:val="center"/>
          </w:tcPr>
          <w:p w14:paraId="43AED874" w14:textId="18DCD2C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001101</w:t>
            </w:r>
          </w:p>
        </w:tc>
        <w:tc>
          <w:tcPr>
            <w:tcW w:w="799" w:type="dxa"/>
            <w:vAlign w:val="center"/>
          </w:tcPr>
          <w:p w14:paraId="25B2C5AA" w14:textId="3675851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5655D755" w14:textId="557F73C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3632CA25" w14:textId="1588C05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5581C75B" w14:textId="3A48259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010</w:t>
            </w:r>
          </w:p>
        </w:tc>
        <w:tc>
          <w:tcPr>
            <w:tcW w:w="0" w:type="auto"/>
            <w:vAlign w:val="center"/>
          </w:tcPr>
          <w:p w14:paraId="6EC9C6B2" w14:textId="7CD71D7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DD8964C" w14:textId="6391877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90AB05D" w14:textId="6106AD2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7A1C8F96" w14:textId="582EAC74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34BD695A" w14:textId="119AC9D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617F5EE9" w14:textId="7A3D0B1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E68F9D7" w14:textId="12DEC1E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4C45AE35" w14:textId="06C27BD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1175A81D" w14:textId="77777777" w:rsidTr="000F25C6">
        <w:tc>
          <w:tcPr>
            <w:tcW w:w="718" w:type="dxa"/>
            <w:vAlign w:val="center"/>
          </w:tcPr>
          <w:p w14:paraId="2DBDC976" w14:textId="6A8FB45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64E68277" w14:textId="6E15994E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7A27FDD2" w14:textId="4DA73A0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B416563" w14:textId="2368E4CC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6DB69CC" w14:textId="0A1E34F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6A768110" w14:textId="43E191F6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F42275D" w14:textId="3FA95BB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07ED11DA" w14:textId="5F31458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2CD27D5C" w14:textId="00459DD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22200FDC" w14:textId="09C531B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430D31CE" w14:textId="6D11604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6C3C7F3B" w14:textId="4EA72C0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67E9DAA4" w14:textId="7E509B3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4D39CF53" w14:textId="77777777" w:rsidTr="000F25C6">
        <w:tc>
          <w:tcPr>
            <w:tcW w:w="718" w:type="dxa"/>
            <w:vAlign w:val="center"/>
          </w:tcPr>
          <w:p w14:paraId="69BF0E8A" w14:textId="26079FA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000000</w:t>
            </w:r>
          </w:p>
        </w:tc>
        <w:tc>
          <w:tcPr>
            <w:tcW w:w="799" w:type="dxa"/>
            <w:vAlign w:val="center"/>
          </w:tcPr>
          <w:p w14:paraId="619DB233" w14:textId="755ED62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76" w:type="dxa"/>
            <w:vAlign w:val="center"/>
          </w:tcPr>
          <w:p w14:paraId="79CA4835" w14:textId="5249B1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604118DB" w14:textId="703296F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3C637049" w14:textId="5FD636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vAlign w:val="center"/>
          </w:tcPr>
          <w:p w14:paraId="4DD77B7B" w14:textId="37E3A2A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5EA90B27" w14:textId="32E3C10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161DBF79" w14:textId="6670F3A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0E473271" w14:textId="163FF36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5C66D657" w14:textId="2E6AB1C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7039B7C5" w14:textId="4E3311EF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714BFD8B" w14:textId="1843D43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0B4ABCCE" w14:textId="7D312C6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  <w:tr w:rsidR="00462134" w:rsidRPr="006F3A7D" w14:paraId="04735E06" w14:textId="77777777" w:rsidTr="000F25C6">
        <w:tc>
          <w:tcPr>
            <w:tcW w:w="718" w:type="dxa"/>
            <w:vAlign w:val="center"/>
          </w:tcPr>
          <w:p w14:paraId="3DD38E9A" w14:textId="0D851FF7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110110</w:t>
            </w:r>
          </w:p>
        </w:tc>
        <w:tc>
          <w:tcPr>
            <w:tcW w:w="799" w:type="dxa"/>
            <w:vAlign w:val="center"/>
          </w:tcPr>
          <w:p w14:paraId="78126F8D" w14:textId="62805C61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976" w:type="dxa"/>
            <w:vAlign w:val="center"/>
          </w:tcPr>
          <w:p w14:paraId="764E6A9B" w14:textId="7164D8A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918" w:type="dxa"/>
            <w:vAlign w:val="center"/>
          </w:tcPr>
          <w:p w14:paraId="395CBC36" w14:textId="44D8F362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5AD3FDB" w14:textId="51FDD9BB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</w:tcPr>
          <w:p w14:paraId="52777F09" w14:textId="1296C0B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D516B3D" w14:textId="3C6AED0A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vAlign w:val="center"/>
          </w:tcPr>
          <w:p w14:paraId="478BDD60" w14:textId="6D146EF3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00</w:t>
            </w:r>
          </w:p>
        </w:tc>
        <w:tc>
          <w:tcPr>
            <w:tcW w:w="940" w:type="dxa"/>
            <w:vAlign w:val="center"/>
          </w:tcPr>
          <w:p w14:paraId="5BB87A06" w14:textId="43F143B5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53" w:type="dxa"/>
            <w:vAlign w:val="center"/>
          </w:tcPr>
          <w:p w14:paraId="4F2E2354" w14:textId="19BF5218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29" w:type="dxa"/>
            <w:vAlign w:val="center"/>
          </w:tcPr>
          <w:p w14:paraId="380E1D9D" w14:textId="5BBD264D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0" w:type="dxa"/>
            <w:vAlign w:val="center"/>
          </w:tcPr>
          <w:p w14:paraId="1092F08C" w14:textId="02735209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vAlign w:val="center"/>
          </w:tcPr>
          <w:p w14:paraId="7022DC89" w14:textId="1D1ED2A0" w:rsidR="006F3A7D" w:rsidRPr="00462134" w:rsidRDefault="006F3A7D" w:rsidP="006F3A7D">
            <w:pPr>
              <w:rPr>
                <w:sz w:val="20"/>
                <w:szCs w:val="20"/>
              </w:rPr>
            </w:pPr>
            <w:r w:rsidRPr="00462134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</w:tr>
    </w:tbl>
    <w:p w14:paraId="30E3AB8E" w14:textId="66C2D9F6" w:rsidR="006F3A7D" w:rsidRDefault="006F3A7D"/>
    <w:p w14:paraId="5C30998B" w14:textId="55CF6712" w:rsidR="00462134" w:rsidRDefault="00462134"/>
    <w:p w14:paraId="10B1F788" w14:textId="1671D5A8" w:rsidR="003E0383" w:rsidRDefault="003E0383"/>
    <w:p w14:paraId="281E38D1" w14:textId="2A7678E7" w:rsidR="003E0383" w:rsidRDefault="003E0383"/>
    <w:p w14:paraId="1E08FAA1" w14:textId="5983BB9E" w:rsidR="003E0383" w:rsidRDefault="003E0383"/>
    <w:p w14:paraId="2DC18107" w14:textId="737FC135" w:rsidR="003E0383" w:rsidRDefault="003E0383"/>
    <w:p w14:paraId="0723FC07" w14:textId="0A885012" w:rsidR="003E0383" w:rsidRDefault="003E0383"/>
    <w:p w14:paraId="2A746682" w14:textId="4E8D43E5" w:rsidR="003E0383" w:rsidRDefault="003E0383"/>
    <w:p w14:paraId="1C728AA6" w14:textId="713DCFB4" w:rsidR="003E0383" w:rsidRDefault="003E0383"/>
    <w:p w14:paraId="1FB7984F" w14:textId="77777777" w:rsidR="008D2549" w:rsidRDefault="008D2549"/>
    <w:tbl>
      <w:tblPr>
        <w:tblStyle w:val="TableGrid"/>
        <w:tblW w:w="1071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630"/>
        <w:gridCol w:w="270"/>
        <w:gridCol w:w="450"/>
        <w:gridCol w:w="540"/>
        <w:gridCol w:w="540"/>
        <w:gridCol w:w="540"/>
        <w:gridCol w:w="450"/>
        <w:gridCol w:w="630"/>
        <w:gridCol w:w="720"/>
        <w:gridCol w:w="630"/>
        <w:gridCol w:w="630"/>
        <w:gridCol w:w="720"/>
        <w:gridCol w:w="630"/>
        <w:gridCol w:w="540"/>
        <w:gridCol w:w="450"/>
        <w:gridCol w:w="900"/>
      </w:tblGrid>
      <w:tr w:rsidR="00D01AC0" w14:paraId="7C13DCD9" w14:textId="77777777" w:rsidTr="00CC0936">
        <w:tc>
          <w:tcPr>
            <w:tcW w:w="720" w:type="dxa"/>
            <w:vAlign w:val="center"/>
          </w:tcPr>
          <w:p w14:paraId="3439AD34" w14:textId="5EFEF6C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opcode</w:t>
            </w:r>
          </w:p>
        </w:tc>
        <w:tc>
          <w:tcPr>
            <w:tcW w:w="720" w:type="dxa"/>
            <w:vAlign w:val="center"/>
          </w:tcPr>
          <w:p w14:paraId="23B66D9F" w14:textId="764DE471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funct</w:t>
            </w:r>
            <w:proofErr w:type="spellEnd"/>
          </w:p>
        </w:tc>
        <w:tc>
          <w:tcPr>
            <w:tcW w:w="630" w:type="dxa"/>
            <w:vAlign w:val="center"/>
          </w:tcPr>
          <w:p w14:paraId="28983C6A" w14:textId="4693158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alucont</w:t>
            </w:r>
            <w:proofErr w:type="spellEnd"/>
          </w:p>
        </w:tc>
        <w:tc>
          <w:tcPr>
            <w:tcW w:w="270" w:type="dxa"/>
            <w:vAlign w:val="center"/>
          </w:tcPr>
          <w:p w14:paraId="73526534" w14:textId="63998CA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type</w:t>
            </w:r>
          </w:p>
        </w:tc>
        <w:tc>
          <w:tcPr>
            <w:tcW w:w="450" w:type="dxa"/>
            <w:vAlign w:val="center"/>
          </w:tcPr>
          <w:p w14:paraId="3B016CA9" w14:textId="14B5482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no</w:t>
            </w:r>
          </w:p>
        </w:tc>
        <w:tc>
          <w:tcPr>
            <w:tcW w:w="540" w:type="dxa"/>
            <w:vAlign w:val="center"/>
          </w:tcPr>
          <w:p w14:paraId="40B2511B" w14:textId="5AE7E39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nst</w:t>
            </w:r>
            <w:proofErr w:type="spellEnd"/>
          </w:p>
        </w:tc>
        <w:tc>
          <w:tcPr>
            <w:tcW w:w="540" w:type="dxa"/>
            <w:vAlign w:val="center"/>
          </w:tcPr>
          <w:p w14:paraId="13DE5E1D" w14:textId="5ADA8E0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RegDst</w:t>
            </w:r>
            <w:proofErr w:type="spellEnd"/>
          </w:p>
        </w:tc>
        <w:tc>
          <w:tcPr>
            <w:tcW w:w="540" w:type="dxa"/>
            <w:vAlign w:val="center"/>
          </w:tcPr>
          <w:p w14:paraId="54CD4830" w14:textId="376E40A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RegWrite</w:t>
            </w:r>
            <w:proofErr w:type="spellEnd"/>
          </w:p>
        </w:tc>
        <w:tc>
          <w:tcPr>
            <w:tcW w:w="450" w:type="dxa"/>
            <w:vAlign w:val="center"/>
          </w:tcPr>
          <w:p w14:paraId="6257487B" w14:textId="5965B60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AluSrc</w:t>
            </w:r>
            <w:proofErr w:type="spellEnd"/>
          </w:p>
        </w:tc>
        <w:tc>
          <w:tcPr>
            <w:tcW w:w="630" w:type="dxa"/>
            <w:vAlign w:val="center"/>
          </w:tcPr>
          <w:p w14:paraId="498477DE" w14:textId="65A29543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Aluop</w:t>
            </w:r>
            <w:proofErr w:type="spellEnd"/>
          </w:p>
        </w:tc>
        <w:tc>
          <w:tcPr>
            <w:tcW w:w="720" w:type="dxa"/>
            <w:vAlign w:val="center"/>
          </w:tcPr>
          <w:p w14:paraId="79F749AD" w14:textId="3F8DED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Branch</w:t>
            </w:r>
          </w:p>
        </w:tc>
        <w:tc>
          <w:tcPr>
            <w:tcW w:w="630" w:type="dxa"/>
            <w:vAlign w:val="center"/>
          </w:tcPr>
          <w:p w14:paraId="1ED25D5F" w14:textId="2020A2A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MemRead</w:t>
            </w:r>
            <w:proofErr w:type="spellEnd"/>
          </w:p>
        </w:tc>
        <w:tc>
          <w:tcPr>
            <w:tcW w:w="630" w:type="dxa"/>
            <w:vAlign w:val="center"/>
          </w:tcPr>
          <w:p w14:paraId="0754D22B" w14:textId="7650095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MemWrite</w:t>
            </w:r>
            <w:proofErr w:type="spellEnd"/>
          </w:p>
        </w:tc>
        <w:tc>
          <w:tcPr>
            <w:tcW w:w="720" w:type="dxa"/>
            <w:vAlign w:val="center"/>
          </w:tcPr>
          <w:p w14:paraId="5C0F6821" w14:textId="32C468E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MemtoReg</w:t>
            </w:r>
            <w:proofErr w:type="spellEnd"/>
          </w:p>
        </w:tc>
        <w:tc>
          <w:tcPr>
            <w:tcW w:w="630" w:type="dxa"/>
            <w:vAlign w:val="center"/>
          </w:tcPr>
          <w:p w14:paraId="561A8FC8" w14:textId="53172D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jump</w:t>
            </w:r>
          </w:p>
        </w:tc>
        <w:tc>
          <w:tcPr>
            <w:tcW w:w="540" w:type="dxa"/>
            <w:vAlign w:val="center"/>
          </w:tcPr>
          <w:p w14:paraId="540AC4AC" w14:textId="6A35D99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>
              <w:rPr>
                <w:rFonts w:ascii="Calibri" w:hAnsi="Calibri"/>
                <w:color w:val="000000"/>
                <w:sz w:val="16"/>
                <w:szCs w:val="16"/>
              </w:rPr>
              <w:t>jal</w:t>
            </w:r>
            <w:proofErr w:type="spellEnd"/>
          </w:p>
        </w:tc>
        <w:tc>
          <w:tcPr>
            <w:tcW w:w="450" w:type="dxa"/>
            <w:vAlign w:val="center"/>
          </w:tcPr>
          <w:p w14:paraId="3C27CC3B" w14:textId="2928BAEB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jr</w:t>
            </w:r>
            <w:proofErr w:type="spellEnd"/>
          </w:p>
        </w:tc>
        <w:tc>
          <w:tcPr>
            <w:tcW w:w="900" w:type="dxa"/>
            <w:vAlign w:val="center"/>
          </w:tcPr>
          <w:p w14:paraId="5DD2D3CA" w14:textId="433025D8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Shiftlogic</w:t>
            </w:r>
            <w:proofErr w:type="spellEnd"/>
          </w:p>
        </w:tc>
      </w:tr>
      <w:tr w:rsidR="00D01AC0" w14:paraId="486189FC" w14:textId="77777777" w:rsidTr="00CC0936">
        <w:tc>
          <w:tcPr>
            <w:tcW w:w="720" w:type="dxa"/>
            <w:vAlign w:val="center"/>
          </w:tcPr>
          <w:p w14:paraId="210C6353" w14:textId="3DBCAE0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734B2F9B" w14:textId="0A6C3D7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100000</w:t>
            </w:r>
          </w:p>
        </w:tc>
        <w:tc>
          <w:tcPr>
            <w:tcW w:w="630" w:type="dxa"/>
            <w:vAlign w:val="center"/>
          </w:tcPr>
          <w:p w14:paraId="266E3FF3" w14:textId="757F0E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E9823D1" w14:textId="26499F1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5DA30142" w14:textId="71694E6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1743663" w14:textId="6FF2D5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Add</w:t>
            </w:r>
          </w:p>
        </w:tc>
        <w:tc>
          <w:tcPr>
            <w:tcW w:w="540" w:type="dxa"/>
            <w:vAlign w:val="center"/>
          </w:tcPr>
          <w:p w14:paraId="72576601" w14:textId="51FC810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DF11FBD" w14:textId="5EEDC28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65B5460" w14:textId="624C93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8C0C1FD" w14:textId="2EC75D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5DEDBF4" w14:textId="315FA56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1A8FFB2" w14:textId="3D5A52C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B664A9F" w14:textId="4D26E3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E499260" w14:textId="67F0AB5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78133D5" w14:textId="16E9E60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2AE4CBD" w14:textId="262B321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3C2F11D" w14:textId="622DDD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8A8A228" w14:textId="14A39AF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050C065C" w14:textId="77777777" w:rsidTr="00CC0936">
        <w:tc>
          <w:tcPr>
            <w:tcW w:w="720" w:type="dxa"/>
            <w:vAlign w:val="center"/>
          </w:tcPr>
          <w:p w14:paraId="60F75DE3" w14:textId="637D52E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001000</w:t>
            </w:r>
          </w:p>
        </w:tc>
        <w:tc>
          <w:tcPr>
            <w:tcW w:w="720" w:type="dxa"/>
            <w:vAlign w:val="center"/>
          </w:tcPr>
          <w:p w14:paraId="0CD9C966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1A10122B" w14:textId="59E2E30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7595B35D" w14:textId="702B6A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B0EFC63" w14:textId="4CAE8CE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58F51058" w14:textId="5F6048D1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Addi</w:t>
            </w:r>
            <w:proofErr w:type="spellEnd"/>
          </w:p>
        </w:tc>
        <w:tc>
          <w:tcPr>
            <w:tcW w:w="540" w:type="dxa"/>
            <w:vAlign w:val="center"/>
          </w:tcPr>
          <w:p w14:paraId="4C80EA84" w14:textId="0BD65E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8B1AF09" w14:textId="39E2262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394A105" w14:textId="33DEB0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7F211DD" w14:textId="0130EA3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CA404FB" w14:textId="4C95CF4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B5FE5C6" w14:textId="2A3D3FA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8FEDFE8" w14:textId="0ABF57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4E08E3D" w14:textId="6979DF2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5BD9486" w14:textId="037316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4F7B4C5" w14:textId="7129F78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DDEA61B" w14:textId="720A0B8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1975105" w14:textId="1C59A31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4E525502" w14:textId="77777777" w:rsidTr="00CC0936">
        <w:tc>
          <w:tcPr>
            <w:tcW w:w="720" w:type="dxa"/>
            <w:vAlign w:val="center"/>
          </w:tcPr>
          <w:p w14:paraId="395CAD39" w14:textId="0494C0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336E2738" w14:textId="599F86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100100</w:t>
            </w:r>
          </w:p>
        </w:tc>
        <w:tc>
          <w:tcPr>
            <w:tcW w:w="630" w:type="dxa"/>
            <w:vAlign w:val="center"/>
          </w:tcPr>
          <w:p w14:paraId="23E35C13" w14:textId="57EB58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</w:t>
            </w:r>
          </w:p>
        </w:tc>
        <w:tc>
          <w:tcPr>
            <w:tcW w:w="270" w:type="dxa"/>
            <w:vAlign w:val="center"/>
          </w:tcPr>
          <w:p w14:paraId="644FF860" w14:textId="7A9C925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6AF872E8" w14:textId="63A68A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540" w:type="dxa"/>
            <w:vAlign w:val="center"/>
          </w:tcPr>
          <w:p w14:paraId="585D2E08" w14:textId="071DAA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And</w:t>
            </w:r>
          </w:p>
        </w:tc>
        <w:tc>
          <w:tcPr>
            <w:tcW w:w="540" w:type="dxa"/>
            <w:vAlign w:val="center"/>
          </w:tcPr>
          <w:p w14:paraId="09BBDD93" w14:textId="183105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72FFCC4" w14:textId="2BAFCD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7008CB2" w14:textId="125AD7E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B2269EC" w14:textId="42195A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024653BC" w14:textId="61AE4F6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F071455" w14:textId="7728F3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2DA3F433" w14:textId="790F10E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5DC018D" w14:textId="520887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4343A77" w14:textId="2C46C1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2B3C291" w14:textId="316868E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053C1EA1" w14:textId="0D8D89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E6FB3D1" w14:textId="09CF08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3CA30A70" w14:textId="77777777" w:rsidTr="00CC0936">
        <w:tc>
          <w:tcPr>
            <w:tcW w:w="720" w:type="dxa"/>
            <w:vAlign w:val="center"/>
          </w:tcPr>
          <w:p w14:paraId="4793FFC6" w14:textId="668C5F4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001100</w:t>
            </w:r>
          </w:p>
        </w:tc>
        <w:tc>
          <w:tcPr>
            <w:tcW w:w="720" w:type="dxa"/>
            <w:vAlign w:val="center"/>
          </w:tcPr>
          <w:p w14:paraId="13C824CD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0388619" w14:textId="322F70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</w:t>
            </w:r>
          </w:p>
        </w:tc>
        <w:tc>
          <w:tcPr>
            <w:tcW w:w="270" w:type="dxa"/>
            <w:vAlign w:val="center"/>
          </w:tcPr>
          <w:p w14:paraId="137D1459" w14:textId="610330F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08254B4" w14:textId="527A0E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540" w:type="dxa"/>
            <w:vAlign w:val="center"/>
          </w:tcPr>
          <w:p w14:paraId="62F85257" w14:textId="2F7BF9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Andi</w:t>
            </w:r>
          </w:p>
        </w:tc>
        <w:tc>
          <w:tcPr>
            <w:tcW w:w="540" w:type="dxa"/>
            <w:vAlign w:val="center"/>
          </w:tcPr>
          <w:p w14:paraId="6B7BB48F" w14:textId="4215E51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3CAD3CE" w14:textId="5D0373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72C3113" w14:textId="687ACF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56351F7" w14:textId="4A719F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</w:t>
            </w:r>
          </w:p>
        </w:tc>
        <w:tc>
          <w:tcPr>
            <w:tcW w:w="720" w:type="dxa"/>
            <w:vAlign w:val="center"/>
          </w:tcPr>
          <w:p w14:paraId="1E4C1CB7" w14:textId="03FD78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8F663DB" w14:textId="2E0B768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4F61BE6C" w14:textId="08CE6E7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3D3045B" w14:textId="72715E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15B1012" w14:textId="023B35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D844381" w14:textId="3480F3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61E71D8" w14:textId="5218B9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90269D7" w14:textId="19A1E35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62679E32" w14:textId="77777777" w:rsidTr="00CC0936">
        <w:tc>
          <w:tcPr>
            <w:tcW w:w="720" w:type="dxa"/>
            <w:vAlign w:val="center"/>
          </w:tcPr>
          <w:p w14:paraId="55D44068" w14:textId="729B28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000100</w:t>
            </w:r>
          </w:p>
        </w:tc>
        <w:tc>
          <w:tcPr>
            <w:tcW w:w="720" w:type="dxa"/>
            <w:vAlign w:val="center"/>
          </w:tcPr>
          <w:p w14:paraId="4AB7A7D4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2AE45E3" w14:textId="455DEFF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</w:t>
            </w:r>
          </w:p>
        </w:tc>
        <w:tc>
          <w:tcPr>
            <w:tcW w:w="270" w:type="dxa"/>
            <w:vAlign w:val="center"/>
          </w:tcPr>
          <w:p w14:paraId="72BBCF15" w14:textId="3FCCC40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2A044C9F" w14:textId="2D88474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540" w:type="dxa"/>
            <w:vAlign w:val="center"/>
          </w:tcPr>
          <w:p w14:paraId="01FC4136" w14:textId="60247F95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beq</w:t>
            </w:r>
            <w:proofErr w:type="spellEnd"/>
          </w:p>
        </w:tc>
        <w:tc>
          <w:tcPr>
            <w:tcW w:w="540" w:type="dxa"/>
            <w:vAlign w:val="center"/>
          </w:tcPr>
          <w:p w14:paraId="455E791A" w14:textId="733F67D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458B509" w14:textId="627EC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A25FBE6" w14:textId="343E60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E3D9A65" w14:textId="5801FE2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</w:t>
            </w:r>
          </w:p>
        </w:tc>
        <w:tc>
          <w:tcPr>
            <w:tcW w:w="720" w:type="dxa"/>
            <w:vAlign w:val="center"/>
          </w:tcPr>
          <w:p w14:paraId="2C58E77D" w14:textId="5F8032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9B5753C" w14:textId="5422114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15F5BEE" w14:textId="39FD36F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256B132" w14:textId="4231A23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2D8AF33" w14:textId="052878E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DC5D785" w14:textId="7CB267B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9E9F8AA" w14:textId="6340D93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FF55917" w14:textId="49DA5D8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2F4000DA" w14:textId="77777777" w:rsidTr="00CC0936">
        <w:tc>
          <w:tcPr>
            <w:tcW w:w="720" w:type="dxa"/>
            <w:vAlign w:val="center"/>
          </w:tcPr>
          <w:p w14:paraId="3C2CD202" w14:textId="594243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000101</w:t>
            </w:r>
          </w:p>
        </w:tc>
        <w:tc>
          <w:tcPr>
            <w:tcW w:w="720" w:type="dxa"/>
            <w:vAlign w:val="center"/>
          </w:tcPr>
          <w:p w14:paraId="1E817B8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86BE977" w14:textId="5E22A35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0101</w:t>
            </w:r>
          </w:p>
        </w:tc>
        <w:tc>
          <w:tcPr>
            <w:tcW w:w="270" w:type="dxa"/>
            <w:vAlign w:val="center"/>
          </w:tcPr>
          <w:p w14:paraId="0EE85FC3" w14:textId="71E01C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3AE740A" w14:textId="3DB86F1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540" w:type="dxa"/>
            <w:vAlign w:val="center"/>
          </w:tcPr>
          <w:p w14:paraId="56A65FF3" w14:textId="678B7EC7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Bne</w:t>
            </w:r>
            <w:proofErr w:type="spellEnd"/>
          </w:p>
        </w:tc>
        <w:tc>
          <w:tcPr>
            <w:tcW w:w="540" w:type="dxa"/>
            <w:vAlign w:val="center"/>
          </w:tcPr>
          <w:p w14:paraId="47BBCF95" w14:textId="6D8B90E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B176CF6" w14:textId="1E43BED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CBBC713" w14:textId="27FE44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AD0F619" w14:textId="609EA97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</w:t>
            </w:r>
          </w:p>
        </w:tc>
        <w:tc>
          <w:tcPr>
            <w:tcW w:w="720" w:type="dxa"/>
            <w:vAlign w:val="center"/>
          </w:tcPr>
          <w:p w14:paraId="6D7E00E2" w14:textId="41D8590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5F4DC35" w14:textId="23DB513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DB0ABB4" w14:textId="2FC8246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DB7F90D" w14:textId="2C29EA8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5DA277E" w14:textId="5F15EAD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D29AFFE" w14:textId="66E033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35164FC" w14:textId="42282C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49BFCDA" w14:textId="1A30D22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7091398B" w14:textId="77777777" w:rsidTr="00CC0936">
        <w:tc>
          <w:tcPr>
            <w:tcW w:w="720" w:type="dxa"/>
            <w:vAlign w:val="center"/>
          </w:tcPr>
          <w:p w14:paraId="456D73E0" w14:textId="5DFA69B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000010</w:t>
            </w:r>
          </w:p>
        </w:tc>
        <w:tc>
          <w:tcPr>
            <w:tcW w:w="720" w:type="dxa"/>
            <w:vAlign w:val="center"/>
          </w:tcPr>
          <w:p w14:paraId="1303398F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7DC3ECFA" w14:textId="6AB7A6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60671E57" w14:textId="228879D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450" w:type="dxa"/>
            <w:vAlign w:val="center"/>
          </w:tcPr>
          <w:p w14:paraId="6F03E29E" w14:textId="68B82B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540" w:type="dxa"/>
            <w:vAlign w:val="center"/>
          </w:tcPr>
          <w:p w14:paraId="0319C0A3" w14:textId="7C76AA0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540" w:type="dxa"/>
            <w:vAlign w:val="center"/>
          </w:tcPr>
          <w:p w14:paraId="0DFFDCCC" w14:textId="6F6691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BC63EB4" w14:textId="4CE817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603988" w14:textId="7ECAAD7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98C14CF" w14:textId="406E6F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6E073385" w14:textId="67CA7C1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5506BDB" w14:textId="5E07A0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194671D3" w14:textId="659F6B4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3E896725" w14:textId="2FE40A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846D8D3" w14:textId="5A80B7D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0F8DD17" w14:textId="171995D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64664F1" w14:textId="4B9702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59B441F" w14:textId="7B3C19D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0086117B" w14:textId="77777777" w:rsidTr="00CC0936">
        <w:tc>
          <w:tcPr>
            <w:tcW w:w="720" w:type="dxa"/>
            <w:vAlign w:val="center"/>
          </w:tcPr>
          <w:p w14:paraId="0E597300" w14:textId="4BB9547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000011</w:t>
            </w:r>
          </w:p>
        </w:tc>
        <w:tc>
          <w:tcPr>
            <w:tcW w:w="720" w:type="dxa"/>
            <w:vAlign w:val="center"/>
          </w:tcPr>
          <w:p w14:paraId="189D70E3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B007C8B" w14:textId="1FE9DB4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0CB6D6A9" w14:textId="698D22C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</w:t>
            </w:r>
          </w:p>
        </w:tc>
        <w:tc>
          <w:tcPr>
            <w:tcW w:w="450" w:type="dxa"/>
            <w:vAlign w:val="center"/>
          </w:tcPr>
          <w:p w14:paraId="5D55D61A" w14:textId="667C28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540" w:type="dxa"/>
            <w:vAlign w:val="center"/>
          </w:tcPr>
          <w:p w14:paraId="410392F0" w14:textId="441D1D4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Jal</w:t>
            </w:r>
          </w:p>
        </w:tc>
        <w:tc>
          <w:tcPr>
            <w:tcW w:w="540" w:type="dxa"/>
            <w:vAlign w:val="center"/>
          </w:tcPr>
          <w:p w14:paraId="4128E5D1" w14:textId="2BFA41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9055A97" w14:textId="3AC026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3D7140A0" w14:textId="788AEFF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CC917F0" w14:textId="0525420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09A8158D" w14:textId="016207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04F8104" w14:textId="28CDD74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5515322C" w14:textId="7BC8D8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93292E9" w14:textId="63142E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43AAEB8" w14:textId="184D29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A4D738E" w14:textId="6347C07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856D697" w14:textId="52AF1F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6734E0D" w14:textId="234CA1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71A4A8A1" w14:textId="77777777" w:rsidTr="00CC0936">
        <w:tc>
          <w:tcPr>
            <w:tcW w:w="720" w:type="dxa"/>
            <w:vAlign w:val="center"/>
          </w:tcPr>
          <w:p w14:paraId="32595D79" w14:textId="4DCC1C8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963B0DE" w14:textId="2A707EC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001000</w:t>
            </w:r>
          </w:p>
        </w:tc>
        <w:tc>
          <w:tcPr>
            <w:tcW w:w="630" w:type="dxa"/>
            <w:vAlign w:val="center"/>
          </w:tcPr>
          <w:p w14:paraId="708505AE" w14:textId="38BD6B0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xxx</w:t>
            </w:r>
          </w:p>
        </w:tc>
        <w:tc>
          <w:tcPr>
            <w:tcW w:w="270" w:type="dxa"/>
            <w:vAlign w:val="center"/>
          </w:tcPr>
          <w:p w14:paraId="3A37E247" w14:textId="55C066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0CF09BFB" w14:textId="51255C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540" w:type="dxa"/>
            <w:vAlign w:val="center"/>
          </w:tcPr>
          <w:p w14:paraId="059CAC07" w14:textId="2154C7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Jr</w:t>
            </w:r>
          </w:p>
        </w:tc>
        <w:tc>
          <w:tcPr>
            <w:tcW w:w="540" w:type="dxa"/>
            <w:vAlign w:val="center"/>
          </w:tcPr>
          <w:p w14:paraId="668032BA" w14:textId="4C83EA4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F26ED86" w14:textId="7BBECDA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373135B" w14:textId="61E54E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0BA768F" w14:textId="3507FA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2C630007" w14:textId="0E2E18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D04C93C" w14:textId="195E0C7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BA8E194" w14:textId="4811AF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48E2E26D" w14:textId="698247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3154C95" w14:textId="4601A2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327D9EE" w14:textId="47B98F9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AE04538" w14:textId="34C786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vAlign w:val="center"/>
          </w:tcPr>
          <w:p w14:paraId="18CC534E" w14:textId="658392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1FE58D31" w14:textId="77777777" w:rsidTr="00CC0936">
        <w:tc>
          <w:tcPr>
            <w:tcW w:w="720" w:type="dxa"/>
            <w:vAlign w:val="center"/>
          </w:tcPr>
          <w:p w14:paraId="54E62BC3" w14:textId="0397CF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1D29BAAC" w14:textId="7208F83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100111</w:t>
            </w:r>
          </w:p>
        </w:tc>
        <w:tc>
          <w:tcPr>
            <w:tcW w:w="630" w:type="dxa"/>
            <w:vAlign w:val="center"/>
          </w:tcPr>
          <w:p w14:paraId="64EB225D" w14:textId="5D28756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</w:t>
            </w:r>
          </w:p>
        </w:tc>
        <w:tc>
          <w:tcPr>
            <w:tcW w:w="270" w:type="dxa"/>
            <w:vAlign w:val="center"/>
          </w:tcPr>
          <w:p w14:paraId="2B92275F" w14:textId="742C0B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0FD3C55" w14:textId="58B061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540" w:type="dxa"/>
            <w:vAlign w:val="center"/>
          </w:tcPr>
          <w:p w14:paraId="2E005409" w14:textId="01A07B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Nor</w:t>
            </w:r>
          </w:p>
        </w:tc>
        <w:tc>
          <w:tcPr>
            <w:tcW w:w="540" w:type="dxa"/>
            <w:vAlign w:val="center"/>
          </w:tcPr>
          <w:p w14:paraId="5DA497DD" w14:textId="04BCF9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E62D4C7" w14:textId="60AFDA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00898175" w14:textId="55655EC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6380A98" w14:textId="2CF19B7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1EFB3FB1" w14:textId="4BE4D26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7C71968" w14:textId="2469AF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1C2675C9" w14:textId="057A32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A81730B" w14:textId="3BE6671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3272A5D" w14:textId="110DACC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091028F" w14:textId="54AA3CD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1BFA72" w14:textId="21EBCE5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A63C0BB" w14:textId="6E5753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463E9AA8" w14:textId="77777777" w:rsidTr="00CC0936">
        <w:tc>
          <w:tcPr>
            <w:tcW w:w="720" w:type="dxa"/>
            <w:vAlign w:val="center"/>
          </w:tcPr>
          <w:p w14:paraId="446660AD" w14:textId="27270C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6979874" w14:textId="200CF24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100101</w:t>
            </w:r>
          </w:p>
        </w:tc>
        <w:tc>
          <w:tcPr>
            <w:tcW w:w="630" w:type="dxa"/>
            <w:vAlign w:val="center"/>
          </w:tcPr>
          <w:p w14:paraId="20C0582F" w14:textId="2BB836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</w:t>
            </w:r>
          </w:p>
        </w:tc>
        <w:tc>
          <w:tcPr>
            <w:tcW w:w="270" w:type="dxa"/>
            <w:vAlign w:val="center"/>
          </w:tcPr>
          <w:p w14:paraId="0E03C5D7" w14:textId="5515BE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41C97683" w14:textId="3E2E64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40" w:type="dxa"/>
            <w:vAlign w:val="center"/>
          </w:tcPr>
          <w:p w14:paraId="68D45C46" w14:textId="14E4720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or</w:t>
            </w:r>
          </w:p>
        </w:tc>
        <w:tc>
          <w:tcPr>
            <w:tcW w:w="540" w:type="dxa"/>
            <w:vAlign w:val="center"/>
          </w:tcPr>
          <w:p w14:paraId="35E4DDB8" w14:textId="1AF690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81AB217" w14:textId="0011FC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32ED275" w14:textId="4D0FB1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64C8B86" w14:textId="6E26063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1917649" w14:textId="43C9E25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473A9DB" w14:textId="32FD2CC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4482081" w14:textId="35AC7E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0E13EEED" w14:textId="3578204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DC1A987" w14:textId="5C7B3EF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991790E" w14:textId="7F2BC7F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CDE0632" w14:textId="4DA37C6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CA08C99" w14:textId="13E8CA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14:paraId="6FD2492D" w14:textId="77777777" w:rsidTr="00CC0936">
        <w:tc>
          <w:tcPr>
            <w:tcW w:w="720" w:type="dxa"/>
            <w:vAlign w:val="center"/>
          </w:tcPr>
          <w:p w14:paraId="6ABFE709" w14:textId="649FCCE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100011</w:t>
            </w:r>
          </w:p>
        </w:tc>
        <w:tc>
          <w:tcPr>
            <w:tcW w:w="720" w:type="dxa"/>
            <w:vAlign w:val="center"/>
          </w:tcPr>
          <w:p w14:paraId="5F0F3376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53624FC" w14:textId="61847D2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935BFB2" w14:textId="32C1323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E07FBEF" w14:textId="38AFDF3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40" w:type="dxa"/>
            <w:vAlign w:val="center"/>
          </w:tcPr>
          <w:p w14:paraId="2358EBB9" w14:textId="4E131127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Lw</w:t>
            </w:r>
            <w:proofErr w:type="spellEnd"/>
          </w:p>
        </w:tc>
        <w:tc>
          <w:tcPr>
            <w:tcW w:w="540" w:type="dxa"/>
            <w:vAlign w:val="center"/>
          </w:tcPr>
          <w:p w14:paraId="2557E144" w14:textId="4C85ECA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769A500" w14:textId="48D449D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AEBCCC9" w14:textId="1322678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731C2869" w14:textId="29EB2B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1A474BD8" w14:textId="3DF24A7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C354F26" w14:textId="132072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42A28B0" w14:textId="5EE20B8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4067D782" w14:textId="20E206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AC35B75" w14:textId="1A2313E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3989169" w14:textId="4EBEC72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0F5749" w14:textId="07EBEFC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A948C2C" w14:textId="015A646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10B2207" w14:textId="77777777" w:rsidTr="00CC0936">
        <w:tc>
          <w:tcPr>
            <w:tcW w:w="720" w:type="dxa"/>
            <w:vAlign w:val="center"/>
          </w:tcPr>
          <w:p w14:paraId="714E3157" w14:textId="03C9DB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101011</w:t>
            </w:r>
          </w:p>
        </w:tc>
        <w:tc>
          <w:tcPr>
            <w:tcW w:w="720" w:type="dxa"/>
            <w:vAlign w:val="center"/>
          </w:tcPr>
          <w:p w14:paraId="5FC7C95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E832C3A" w14:textId="71EACD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594473F4" w14:textId="57DE7A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32212B09" w14:textId="0D097E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40" w:type="dxa"/>
            <w:vAlign w:val="center"/>
          </w:tcPr>
          <w:p w14:paraId="3D7CD87A" w14:textId="40592F5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Sw</w:t>
            </w:r>
            <w:proofErr w:type="spellEnd"/>
          </w:p>
        </w:tc>
        <w:tc>
          <w:tcPr>
            <w:tcW w:w="540" w:type="dxa"/>
            <w:vAlign w:val="center"/>
          </w:tcPr>
          <w:p w14:paraId="7989A2D9" w14:textId="3878D8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0395991" w14:textId="0F17329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32DD789" w14:textId="07FCC7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30B25DAA" w14:textId="078296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45C013C1" w14:textId="37C407A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4C2BA83" w14:textId="7667819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D7A26E7" w14:textId="7BE26BF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20" w:type="dxa"/>
            <w:vAlign w:val="center"/>
          </w:tcPr>
          <w:p w14:paraId="02335ABE" w14:textId="3854F0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72CD104" w14:textId="2D92658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D5B3D74" w14:textId="644EADE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051620D" w14:textId="3973904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1D2B4BE4" w14:textId="2171CCB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1A7B2126" w14:textId="77777777" w:rsidTr="00CC0936">
        <w:tc>
          <w:tcPr>
            <w:tcW w:w="720" w:type="dxa"/>
            <w:vAlign w:val="center"/>
          </w:tcPr>
          <w:p w14:paraId="432522DC" w14:textId="25C6EC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2B7343B" w14:textId="5B7E3F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111000</w:t>
            </w:r>
          </w:p>
        </w:tc>
        <w:tc>
          <w:tcPr>
            <w:tcW w:w="630" w:type="dxa"/>
            <w:vAlign w:val="center"/>
          </w:tcPr>
          <w:p w14:paraId="495B7AE6" w14:textId="1569887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</w:t>
            </w:r>
          </w:p>
        </w:tc>
        <w:tc>
          <w:tcPr>
            <w:tcW w:w="270" w:type="dxa"/>
            <w:vAlign w:val="center"/>
          </w:tcPr>
          <w:p w14:paraId="55869DA0" w14:textId="0CA599A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859EC53" w14:textId="48051DC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40" w:type="dxa"/>
            <w:vAlign w:val="center"/>
          </w:tcPr>
          <w:p w14:paraId="1CCC06E5" w14:textId="0754EB7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Sll</w:t>
            </w:r>
            <w:proofErr w:type="spellEnd"/>
          </w:p>
        </w:tc>
        <w:tc>
          <w:tcPr>
            <w:tcW w:w="540" w:type="dxa"/>
            <w:vAlign w:val="center"/>
          </w:tcPr>
          <w:p w14:paraId="5A313164" w14:textId="5FD8D0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C40BDFE" w14:textId="1BBEBE8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AC58BFE" w14:textId="7FA1129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7987D7F" w14:textId="615336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50132C08" w14:textId="5053FCD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A8CFFE8" w14:textId="4118105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5E422851" w14:textId="533879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B119EBE" w14:textId="388AD8E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E03A767" w14:textId="41B0C6F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D3A0617" w14:textId="35CD43B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087ADE" w14:textId="1EABFC2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4E5E80AC" w14:textId="46F640B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</w:tr>
      <w:tr w:rsidR="00D01AC0" w:rsidRPr="00D01AC0" w14:paraId="660FEEE7" w14:textId="77777777" w:rsidTr="00CC0936">
        <w:tc>
          <w:tcPr>
            <w:tcW w:w="720" w:type="dxa"/>
            <w:vAlign w:val="center"/>
          </w:tcPr>
          <w:p w14:paraId="00B38068" w14:textId="701E45D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151C1D8" w14:textId="5469FEE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100010</w:t>
            </w:r>
          </w:p>
        </w:tc>
        <w:tc>
          <w:tcPr>
            <w:tcW w:w="630" w:type="dxa"/>
            <w:vAlign w:val="center"/>
          </w:tcPr>
          <w:p w14:paraId="38862774" w14:textId="0164CDF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</w:t>
            </w:r>
          </w:p>
        </w:tc>
        <w:tc>
          <w:tcPr>
            <w:tcW w:w="270" w:type="dxa"/>
            <w:vAlign w:val="center"/>
          </w:tcPr>
          <w:p w14:paraId="0DA46405" w14:textId="133D71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769DDAFF" w14:textId="372D1C9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40" w:type="dxa"/>
            <w:vAlign w:val="center"/>
          </w:tcPr>
          <w:p w14:paraId="20E757E8" w14:textId="58AE37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Sub</w:t>
            </w:r>
          </w:p>
        </w:tc>
        <w:tc>
          <w:tcPr>
            <w:tcW w:w="540" w:type="dxa"/>
            <w:vAlign w:val="center"/>
          </w:tcPr>
          <w:p w14:paraId="66242F14" w14:textId="2E9B3B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152EFD44" w14:textId="14559BA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6B6DBDD" w14:textId="334233B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01D9608" w14:textId="0DC77EC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3A11AE90" w14:textId="395662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3629551" w14:textId="4202C9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8071773" w14:textId="7FF32E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31B5426" w14:textId="2F4616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A77E037" w14:textId="2ED724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3E1707B" w14:textId="0E9E02E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AA4D1A2" w14:textId="5EE146E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00B2179" w14:textId="036B067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35C3D66D" w14:textId="77777777" w:rsidTr="00CC0936">
        <w:tc>
          <w:tcPr>
            <w:tcW w:w="720" w:type="dxa"/>
            <w:vAlign w:val="center"/>
          </w:tcPr>
          <w:p w14:paraId="0C4D0CDB" w14:textId="3BE382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02F2E77B" w14:textId="221FE8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111001</w:t>
            </w:r>
          </w:p>
        </w:tc>
        <w:tc>
          <w:tcPr>
            <w:tcW w:w="630" w:type="dxa"/>
            <w:vAlign w:val="center"/>
          </w:tcPr>
          <w:p w14:paraId="3BA71CD2" w14:textId="3D3765A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</w:t>
            </w:r>
          </w:p>
        </w:tc>
        <w:tc>
          <w:tcPr>
            <w:tcW w:w="270" w:type="dxa"/>
            <w:vAlign w:val="center"/>
          </w:tcPr>
          <w:p w14:paraId="1509748B" w14:textId="114368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26C8B138" w14:textId="6219201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540" w:type="dxa"/>
            <w:vAlign w:val="center"/>
          </w:tcPr>
          <w:p w14:paraId="7C437813" w14:textId="78F22B50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Srl</w:t>
            </w:r>
            <w:proofErr w:type="spellEnd"/>
          </w:p>
        </w:tc>
        <w:tc>
          <w:tcPr>
            <w:tcW w:w="540" w:type="dxa"/>
            <w:vAlign w:val="center"/>
          </w:tcPr>
          <w:p w14:paraId="43625CB9" w14:textId="7D7485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F8C0DBC" w14:textId="7A2096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2AF7A7AF" w14:textId="4F3C18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9E8BBDD" w14:textId="4F7593E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707BFE93" w14:textId="6CB80B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FE23FD1" w14:textId="6BA91C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5B71CDB" w14:textId="51B4458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CDAAE8F" w14:textId="0BDD4F3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C679C35" w14:textId="44341F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DE08B8C" w14:textId="1EAD737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A566215" w14:textId="7F33AD9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EFDB2DF" w14:textId="7C97626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</w:tr>
      <w:tr w:rsidR="00D01AC0" w:rsidRPr="00D01AC0" w14:paraId="3D0F3396" w14:textId="77777777" w:rsidTr="00CC0936">
        <w:tc>
          <w:tcPr>
            <w:tcW w:w="720" w:type="dxa"/>
            <w:vAlign w:val="center"/>
          </w:tcPr>
          <w:p w14:paraId="3505DD07" w14:textId="56A60C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3CFD2FAF" w14:textId="3B29A0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101010</w:t>
            </w:r>
          </w:p>
        </w:tc>
        <w:tc>
          <w:tcPr>
            <w:tcW w:w="630" w:type="dxa"/>
            <w:vAlign w:val="center"/>
          </w:tcPr>
          <w:p w14:paraId="581B13C1" w14:textId="46F19F9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21D1C262" w14:textId="3E83DF6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071AF954" w14:textId="641F8A0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40" w:type="dxa"/>
            <w:vAlign w:val="center"/>
          </w:tcPr>
          <w:p w14:paraId="30DBC92F" w14:textId="28FF0D2E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</w:t>
            </w:r>
            <w:proofErr w:type="spellEnd"/>
          </w:p>
        </w:tc>
        <w:tc>
          <w:tcPr>
            <w:tcW w:w="540" w:type="dxa"/>
            <w:vAlign w:val="center"/>
          </w:tcPr>
          <w:p w14:paraId="7AC1D65B" w14:textId="5BA960F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7949496E" w14:textId="0BFAF4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0B930237" w14:textId="358F02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1C8B832" w14:textId="4A5F6C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2C4F2331" w14:textId="49CB69B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305DE26" w14:textId="1BA483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43283F5B" w14:textId="115D568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7A136118" w14:textId="44CD2D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480CA28" w14:textId="0E48BAF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BD844DC" w14:textId="173901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2D68E13" w14:textId="00F883D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C156D4E" w14:textId="58E5E5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6D39C8E1" w14:textId="77777777" w:rsidTr="00CC0936">
        <w:tc>
          <w:tcPr>
            <w:tcW w:w="720" w:type="dxa"/>
            <w:vAlign w:val="center"/>
          </w:tcPr>
          <w:p w14:paraId="0B3ACAB3" w14:textId="0697EF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697EFA42" w14:textId="0DC77DF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101011</w:t>
            </w:r>
          </w:p>
        </w:tc>
        <w:tc>
          <w:tcPr>
            <w:tcW w:w="630" w:type="dxa"/>
            <w:vAlign w:val="center"/>
          </w:tcPr>
          <w:p w14:paraId="4753AFE3" w14:textId="393712E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708F5F3E" w14:textId="10DD73B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4745CE2D" w14:textId="1AAD5C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40" w:type="dxa"/>
            <w:vAlign w:val="center"/>
          </w:tcPr>
          <w:p w14:paraId="5C03698A" w14:textId="07C04BE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Sltu</w:t>
            </w:r>
            <w:proofErr w:type="spellEnd"/>
          </w:p>
        </w:tc>
        <w:tc>
          <w:tcPr>
            <w:tcW w:w="540" w:type="dxa"/>
            <w:vAlign w:val="center"/>
          </w:tcPr>
          <w:p w14:paraId="09F4C122" w14:textId="772C58C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0DA1DB58" w14:textId="7B576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56875F8" w14:textId="62B0924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3826B01" w14:textId="2AE97F3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1D50033F" w14:textId="5AC178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199415C" w14:textId="4B2E4BD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F6D261D" w14:textId="4A1F8F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95BE925" w14:textId="37D8D3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60C1CA4" w14:textId="142800D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9B37E25" w14:textId="5DB5E56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5FB1E9F" w14:textId="262E15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5DD270AF" w14:textId="5100955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B0286C5" w14:textId="77777777" w:rsidTr="00CC0936">
        <w:tc>
          <w:tcPr>
            <w:tcW w:w="720" w:type="dxa"/>
            <w:vAlign w:val="center"/>
          </w:tcPr>
          <w:p w14:paraId="5CDC61BD" w14:textId="1E6DC1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110000</w:t>
            </w:r>
          </w:p>
        </w:tc>
        <w:tc>
          <w:tcPr>
            <w:tcW w:w="720" w:type="dxa"/>
            <w:vAlign w:val="center"/>
          </w:tcPr>
          <w:p w14:paraId="0D9E6F32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121C9B59" w14:textId="73A66E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E805210" w14:textId="52ECD40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BD91A83" w14:textId="628E9CC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40" w:type="dxa"/>
            <w:vAlign w:val="center"/>
          </w:tcPr>
          <w:p w14:paraId="62DAE03D" w14:textId="14208942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lb</w:t>
            </w:r>
            <w:proofErr w:type="spellEnd"/>
          </w:p>
        </w:tc>
        <w:tc>
          <w:tcPr>
            <w:tcW w:w="540" w:type="dxa"/>
            <w:vAlign w:val="center"/>
          </w:tcPr>
          <w:p w14:paraId="01D97D66" w14:textId="3F3E671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FAC617D" w14:textId="5805CD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324AB10" w14:textId="71A7846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0C36D91" w14:textId="429026A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44F049B" w14:textId="2F27EBF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670793C" w14:textId="299398D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630" w:type="dxa"/>
            <w:vAlign w:val="center"/>
          </w:tcPr>
          <w:p w14:paraId="33E7E537" w14:textId="1E5BB9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2513077" w14:textId="3FE01A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5FBD3BFD" w14:textId="1361EF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9B3554A" w14:textId="2F2A4AA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6FDBE5CD" w14:textId="047E319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20BD54B" w14:textId="7841810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40C8D3BC" w14:textId="77777777" w:rsidTr="00CC0936">
        <w:tc>
          <w:tcPr>
            <w:tcW w:w="720" w:type="dxa"/>
            <w:vAlign w:val="center"/>
          </w:tcPr>
          <w:p w14:paraId="2AF91C51" w14:textId="03FF46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110001</w:t>
            </w:r>
          </w:p>
        </w:tc>
        <w:tc>
          <w:tcPr>
            <w:tcW w:w="720" w:type="dxa"/>
            <w:vAlign w:val="center"/>
          </w:tcPr>
          <w:p w14:paraId="31C026DE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339FEB84" w14:textId="733CB0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191AEAC4" w14:textId="7A3B3D0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38AD2371" w14:textId="4DA2745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40" w:type="dxa"/>
            <w:vAlign w:val="center"/>
          </w:tcPr>
          <w:p w14:paraId="65356F67" w14:textId="6C560C3D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lbu</w:t>
            </w:r>
            <w:proofErr w:type="spellEnd"/>
          </w:p>
        </w:tc>
        <w:tc>
          <w:tcPr>
            <w:tcW w:w="540" w:type="dxa"/>
            <w:vAlign w:val="center"/>
          </w:tcPr>
          <w:p w14:paraId="4DFFBBF3" w14:textId="3C2069C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6DA4AF1" w14:textId="428808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F79EE71" w14:textId="77BC3D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3BD5EA8" w14:textId="0B91EC2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72E54BAA" w14:textId="781DEC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194A387" w14:textId="2EF4FAE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</w:t>
            </w:r>
          </w:p>
        </w:tc>
        <w:tc>
          <w:tcPr>
            <w:tcW w:w="630" w:type="dxa"/>
            <w:vAlign w:val="center"/>
          </w:tcPr>
          <w:p w14:paraId="1E526C1B" w14:textId="074922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5B09F729" w14:textId="1BBEE6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285BD84E" w14:textId="05A4F6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685FE34" w14:textId="24A3DD7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D75F0E0" w14:textId="3D74EA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70A68F00" w14:textId="494AFA3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9383A71" w14:textId="77777777" w:rsidTr="00CC0936">
        <w:tc>
          <w:tcPr>
            <w:tcW w:w="720" w:type="dxa"/>
            <w:vAlign w:val="center"/>
          </w:tcPr>
          <w:p w14:paraId="736F99F4" w14:textId="5C6E7B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110010</w:t>
            </w:r>
          </w:p>
        </w:tc>
        <w:tc>
          <w:tcPr>
            <w:tcW w:w="720" w:type="dxa"/>
            <w:vAlign w:val="center"/>
          </w:tcPr>
          <w:p w14:paraId="1B720A7F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01097080" w14:textId="1589B34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22D811D" w14:textId="5EB01BF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6BF3298" w14:textId="252E874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40" w:type="dxa"/>
            <w:vAlign w:val="center"/>
          </w:tcPr>
          <w:p w14:paraId="7004B63A" w14:textId="0508D536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lh</w:t>
            </w:r>
            <w:proofErr w:type="spellEnd"/>
          </w:p>
        </w:tc>
        <w:tc>
          <w:tcPr>
            <w:tcW w:w="540" w:type="dxa"/>
            <w:vAlign w:val="center"/>
          </w:tcPr>
          <w:p w14:paraId="7FCFB412" w14:textId="3EE83C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E3C110C" w14:textId="6E602A5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166D299" w14:textId="7A44A5F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20AA1E3C" w14:textId="36A0D43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956B7CB" w14:textId="52FA452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4ED5B1F9" w14:textId="663CD1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</w:t>
            </w:r>
          </w:p>
        </w:tc>
        <w:tc>
          <w:tcPr>
            <w:tcW w:w="630" w:type="dxa"/>
            <w:vAlign w:val="center"/>
          </w:tcPr>
          <w:p w14:paraId="77198561" w14:textId="4640C2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291ED7F8" w14:textId="3D6EC6A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F501724" w14:textId="5DC6E6D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5E9495F2" w14:textId="329232C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054944E7" w14:textId="2DB2B50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6E4F92E" w14:textId="3BD7213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5E4023A1" w14:textId="77777777" w:rsidTr="00CC0936">
        <w:tc>
          <w:tcPr>
            <w:tcW w:w="720" w:type="dxa"/>
            <w:vAlign w:val="center"/>
          </w:tcPr>
          <w:p w14:paraId="7D26EDFE" w14:textId="4720F3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110011</w:t>
            </w:r>
          </w:p>
        </w:tc>
        <w:tc>
          <w:tcPr>
            <w:tcW w:w="720" w:type="dxa"/>
            <w:vAlign w:val="center"/>
          </w:tcPr>
          <w:p w14:paraId="59852DAC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6535F7D3" w14:textId="563980A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2713969" w14:textId="7708F55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2CB4503B" w14:textId="2DB9A5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40" w:type="dxa"/>
            <w:vAlign w:val="center"/>
          </w:tcPr>
          <w:p w14:paraId="1C76AE2B" w14:textId="461BCD4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lhu</w:t>
            </w:r>
            <w:proofErr w:type="spellEnd"/>
          </w:p>
        </w:tc>
        <w:tc>
          <w:tcPr>
            <w:tcW w:w="540" w:type="dxa"/>
            <w:vAlign w:val="center"/>
          </w:tcPr>
          <w:p w14:paraId="10046D15" w14:textId="339FAC2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14D980B8" w14:textId="0F9D5D2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772BCE42" w14:textId="230C092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694BBC0" w14:textId="1FC7B81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72F3A5AA" w14:textId="4BED460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82760B3" w14:textId="68A4834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630" w:type="dxa"/>
            <w:vAlign w:val="center"/>
          </w:tcPr>
          <w:p w14:paraId="69B562E8" w14:textId="0A4D74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EA03ABE" w14:textId="587417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13FA6A69" w14:textId="78B1907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8D0FA77" w14:textId="4EFF45B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425632C" w14:textId="3221A73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95A74D0" w14:textId="5019A6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9D34222" w14:textId="77777777" w:rsidTr="00CC0936">
        <w:tc>
          <w:tcPr>
            <w:tcW w:w="720" w:type="dxa"/>
            <w:vAlign w:val="center"/>
          </w:tcPr>
          <w:p w14:paraId="5DA3D00C" w14:textId="03109B3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101100</w:t>
            </w:r>
          </w:p>
        </w:tc>
        <w:tc>
          <w:tcPr>
            <w:tcW w:w="720" w:type="dxa"/>
            <w:vAlign w:val="center"/>
          </w:tcPr>
          <w:p w14:paraId="70714029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43B76300" w14:textId="2F1EC3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6D5DC573" w14:textId="4A46918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416CAD6F" w14:textId="1048ECC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40" w:type="dxa"/>
            <w:vAlign w:val="center"/>
          </w:tcPr>
          <w:p w14:paraId="01466175" w14:textId="58B0BC9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sb</w:t>
            </w:r>
          </w:p>
        </w:tc>
        <w:tc>
          <w:tcPr>
            <w:tcW w:w="540" w:type="dxa"/>
            <w:vAlign w:val="center"/>
          </w:tcPr>
          <w:p w14:paraId="041568B9" w14:textId="0F3F404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445F42EC" w14:textId="0891945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1597222D" w14:textId="53F4E8C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6206C2AE" w14:textId="7593215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38677F1A" w14:textId="2871E00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7583E5E1" w14:textId="33ACC1B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016D5FB" w14:textId="05905A6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</w:t>
            </w:r>
          </w:p>
        </w:tc>
        <w:tc>
          <w:tcPr>
            <w:tcW w:w="720" w:type="dxa"/>
            <w:vAlign w:val="center"/>
          </w:tcPr>
          <w:p w14:paraId="671BF817" w14:textId="0DE901D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37097880" w14:textId="3EF8D9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160A0CB" w14:textId="6BB3F41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73053A80" w14:textId="71A745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AA22787" w14:textId="392B060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1E996D72" w14:textId="77777777" w:rsidTr="00CC0936">
        <w:tc>
          <w:tcPr>
            <w:tcW w:w="720" w:type="dxa"/>
            <w:vAlign w:val="center"/>
          </w:tcPr>
          <w:p w14:paraId="289CCEE5" w14:textId="429408F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101101</w:t>
            </w:r>
          </w:p>
        </w:tc>
        <w:tc>
          <w:tcPr>
            <w:tcW w:w="720" w:type="dxa"/>
            <w:vAlign w:val="center"/>
          </w:tcPr>
          <w:p w14:paraId="22B9F80B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36D7119" w14:textId="44281F2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0010</w:t>
            </w:r>
          </w:p>
        </w:tc>
        <w:tc>
          <w:tcPr>
            <w:tcW w:w="270" w:type="dxa"/>
            <w:vAlign w:val="center"/>
          </w:tcPr>
          <w:p w14:paraId="2898A147" w14:textId="524002F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026FE86E" w14:textId="7CBDC75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40" w:type="dxa"/>
            <w:vAlign w:val="center"/>
          </w:tcPr>
          <w:p w14:paraId="1A3469F4" w14:textId="1795551C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sh</w:t>
            </w:r>
            <w:proofErr w:type="spellEnd"/>
          </w:p>
        </w:tc>
        <w:tc>
          <w:tcPr>
            <w:tcW w:w="540" w:type="dxa"/>
            <w:vAlign w:val="center"/>
          </w:tcPr>
          <w:p w14:paraId="67D16CA3" w14:textId="56EEDA6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841A67E" w14:textId="243E7D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399D2496" w14:textId="0C6E465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5C916F26" w14:textId="7D8D82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720" w:type="dxa"/>
            <w:vAlign w:val="center"/>
          </w:tcPr>
          <w:p w14:paraId="5261EAC8" w14:textId="38CF5FA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178DCAA" w14:textId="0694C41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64B62FB6" w14:textId="1432571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20" w:type="dxa"/>
            <w:vAlign w:val="center"/>
          </w:tcPr>
          <w:p w14:paraId="3C513DAC" w14:textId="6A4470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3B7C02F" w14:textId="5EA10DA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0B54969B" w14:textId="639598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7226F61" w14:textId="7D0C637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0F17C97D" w14:textId="5F50174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7BF725CC" w14:textId="77777777" w:rsidTr="00CC0936">
        <w:tc>
          <w:tcPr>
            <w:tcW w:w="720" w:type="dxa"/>
            <w:vAlign w:val="center"/>
          </w:tcPr>
          <w:p w14:paraId="7F086841" w14:textId="1E9908C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001101</w:t>
            </w:r>
          </w:p>
        </w:tc>
        <w:tc>
          <w:tcPr>
            <w:tcW w:w="720" w:type="dxa"/>
            <w:vAlign w:val="center"/>
          </w:tcPr>
          <w:p w14:paraId="00948E83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E2BE5AB" w14:textId="6FF2B7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0001</w:t>
            </w:r>
          </w:p>
        </w:tc>
        <w:tc>
          <w:tcPr>
            <w:tcW w:w="270" w:type="dxa"/>
            <w:vAlign w:val="center"/>
          </w:tcPr>
          <w:p w14:paraId="5516C629" w14:textId="4D6DD15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i</w:t>
            </w:r>
          </w:p>
        </w:tc>
        <w:tc>
          <w:tcPr>
            <w:tcW w:w="450" w:type="dxa"/>
            <w:vAlign w:val="center"/>
          </w:tcPr>
          <w:p w14:paraId="65BCED8E" w14:textId="0905F45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40" w:type="dxa"/>
            <w:vAlign w:val="center"/>
          </w:tcPr>
          <w:p w14:paraId="1BF2588C" w14:textId="447C7F3B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ori</w:t>
            </w:r>
            <w:proofErr w:type="spellEnd"/>
          </w:p>
        </w:tc>
        <w:tc>
          <w:tcPr>
            <w:tcW w:w="540" w:type="dxa"/>
            <w:vAlign w:val="center"/>
          </w:tcPr>
          <w:p w14:paraId="3B3BC548" w14:textId="7729E6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F0C2D80" w14:textId="1D78F3C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113A793F" w14:textId="442DFF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0B4A0F2D" w14:textId="33AAE20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010</w:t>
            </w:r>
          </w:p>
        </w:tc>
        <w:tc>
          <w:tcPr>
            <w:tcW w:w="720" w:type="dxa"/>
            <w:vAlign w:val="center"/>
          </w:tcPr>
          <w:p w14:paraId="3334E80C" w14:textId="3DAE5D2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0FB6DEC4" w14:textId="6538212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758CC6D6" w14:textId="355D487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34B50471" w14:textId="56B1A88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F7830E7" w14:textId="789B8F8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60F8DD31" w14:textId="02DDD5E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464A8162" w14:textId="1363F10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33526B9D" w14:textId="7C22B23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3820D7E4" w14:textId="77777777" w:rsidTr="00CC0936">
        <w:tc>
          <w:tcPr>
            <w:tcW w:w="720" w:type="dxa"/>
            <w:vAlign w:val="center"/>
          </w:tcPr>
          <w:p w14:paraId="5371F30D" w14:textId="5A1D12C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558621F2" w14:textId="2866016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011000</w:t>
            </w:r>
          </w:p>
        </w:tc>
        <w:tc>
          <w:tcPr>
            <w:tcW w:w="630" w:type="dxa"/>
            <w:vAlign w:val="center"/>
          </w:tcPr>
          <w:p w14:paraId="15D13428" w14:textId="6C4FE31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1111</w:t>
            </w:r>
          </w:p>
        </w:tc>
        <w:tc>
          <w:tcPr>
            <w:tcW w:w="270" w:type="dxa"/>
            <w:vAlign w:val="center"/>
          </w:tcPr>
          <w:p w14:paraId="15CAA3F2" w14:textId="4FC6F48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1A004459" w14:textId="1EA04B9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 xml:space="preserve">25  </w:t>
            </w:r>
          </w:p>
        </w:tc>
        <w:tc>
          <w:tcPr>
            <w:tcW w:w="540" w:type="dxa"/>
            <w:vAlign w:val="center"/>
          </w:tcPr>
          <w:p w14:paraId="174ABE1C" w14:textId="0680CA8F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mul</w:t>
            </w:r>
            <w:proofErr w:type="spellEnd"/>
          </w:p>
        </w:tc>
        <w:tc>
          <w:tcPr>
            <w:tcW w:w="540" w:type="dxa"/>
            <w:vAlign w:val="center"/>
          </w:tcPr>
          <w:p w14:paraId="296BFF5B" w14:textId="15E7763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2F300EF7" w14:textId="6BAFD50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61BAE974" w14:textId="538C69B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5A9AEB2B" w14:textId="4CBFD11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043CBD45" w14:textId="75C6449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935C214" w14:textId="5243174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E635415" w14:textId="72E0A2F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39D62CD" w14:textId="2ED96D1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7E41CA8" w14:textId="663C148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252C05C4" w14:textId="29EB755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4E5F48A" w14:textId="4900D08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24E31EC9" w14:textId="3F4CFA6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41AC949A" w14:textId="77777777" w:rsidTr="00CC0936">
        <w:tc>
          <w:tcPr>
            <w:tcW w:w="720" w:type="dxa"/>
            <w:vAlign w:val="center"/>
          </w:tcPr>
          <w:p w14:paraId="5F071B9F" w14:textId="072E103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720" w:type="dxa"/>
            <w:vAlign w:val="center"/>
          </w:tcPr>
          <w:p w14:paraId="2EBB7BC7" w14:textId="0D30D19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011010</w:t>
            </w:r>
          </w:p>
        </w:tc>
        <w:tc>
          <w:tcPr>
            <w:tcW w:w="630" w:type="dxa"/>
            <w:vAlign w:val="center"/>
          </w:tcPr>
          <w:p w14:paraId="6988530A" w14:textId="24E47B5F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1110</w:t>
            </w:r>
          </w:p>
        </w:tc>
        <w:tc>
          <w:tcPr>
            <w:tcW w:w="270" w:type="dxa"/>
            <w:vAlign w:val="center"/>
          </w:tcPr>
          <w:p w14:paraId="2DE686FE" w14:textId="6C5DC13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7FD58860" w14:textId="63CAC67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540" w:type="dxa"/>
            <w:vAlign w:val="center"/>
          </w:tcPr>
          <w:p w14:paraId="3DDDBD5E" w14:textId="752D32A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div</w:t>
            </w:r>
          </w:p>
        </w:tc>
        <w:tc>
          <w:tcPr>
            <w:tcW w:w="540" w:type="dxa"/>
            <w:vAlign w:val="center"/>
          </w:tcPr>
          <w:p w14:paraId="7EB6879A" w14:textId="61FC0B1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540" w:type="dxa"/>
            <w:vAlign w:val="center"/>
          </w:tcPr>
          <w:p w14:paraId="3B7D1196" w14:textId="1D41C7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48187E09" w14:textId="7F9F716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EA7F13D" w14:textId="22CED0B1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vAlign w:val="center"/>
          </w:tcPr>
          <w:p w14:paraId="3BDEA66C" w14:textId="7328E067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7A36169" w14:textId="0235C1E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01DCF3BB" w14:textId="635CD01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147F06B5" w14:textId="7AA841B9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683102F4" w14:textId="23EE43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B4B3A22" w14:textId="06A44C48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50020EFB" w14:textId="680F17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7A058AD9" w14:textId="260F50C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  <w:tr w:rsidR="00D01AC0" w:rsidRPr="00D01AC0" w14:paraId="29AE978E" w14:textId="77777777" w:rsidTr="00CC0936">
        <w:tc>
          <w:tcPr>
            <w:tcW w:w="720" w:type="dxa"/>
            <w:vAlign w:val="center"/>
          </w:tcPr>
          <w:p w14:paraId="14CDB5D5" w14:textId="3499EFCE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110110</w:t>
            </w:r>
          </w:p>
        </w:tc>
        <w:tc>
          <w:tcPr>
            <w:tcW w:w="720" w:type="dxa"/>
            <w:vAlign w:val="center"/>
          </w:tcPr>
          <w:p w14:paraId="32C576B5" w14:textId="77777777" w:rsidR="00D01AC0" w:rsidRPr="00D01AC0" w:rsidRDefault="00D01AC0" w:rsidP="00D01AC0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vAlign w:val="center"/>
          </w:tcPr>
          <w:p w14:paraId="5C67DEC9" w14:textId="109176B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0111</w:t>
            </w:r>
          </w:p>
        </w:tc>
        <w:tc>
          <w:tcPr>
            <w:tcW w:w="270" w:type="dxa"/>
            <w:vAlign w:val="center"/>
          </w:tcPr>
          <w:p w14:paraId="17DAA77A" w14:textId="378361B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450" w:type="dxa"/>
            <w:vAlign w:val="center"/>
          </w:tcPr>
          <w:p w14:paraId="3A57C0B9" w14:textId="46491F52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540" w:type="dxa"/>
            <w:vAlign w:val="center"/>
          </w:tcPr>
          <w:p w14:paraId="53894509" w14:textId="7E436533" w:rsidR="00D01AC0" w:rsidRPr="00D01AC0" w:rsidRDefault="00D01AC0" w:rsidP="00D01AC0">
            <w:pPr>
              <w:rPr>
                <w:sz w:val="16"/>
                <w:szCs w:val="16"/>
              </w:rPr>
            </w:pPr>
            <w:proofErr w:type="spellStart"/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Slti</w:t>
            </w:r>
            <w:proofErr w:type="spellEnd"/>
          </w:p>
        </w:tc>
        <w:tc>
          <w:tcPr>
            <w:tcW w:w="540" w:type="dxa"/>
            <w:vAlign w:val="center"/>
          </w:tcPr>
          <w:p w14:paraId="542A3D37" w14:textId="7A8E629D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737B43BD" w14:textId="436A227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0" w:type="dxa"/>
            <w:vAlign w:val="center"/>
          </w:tcPr>
          <w:p w14:paraId="5AE2A4EA" w14:textId="59B7F0D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vAlign w:val="center"/>
          </w:tcPr>
          <w:p w14:paraId="43DD9D91" w14:textId="009F2CE5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720" w:type="dxa"/>
            <w:vAlign w:val="center"/>
          </w:tcPr>
          <w:p w14:paraId="27F2A77B" w14:textId="7589F6EC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230FF16D" w14:textId="48D2C29B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000</w:t>
            </w:r>
          </w:p>
        </w:tc>
        <w:tc>
          <w:tcPr>
            <w:tcW w:w="630" w:type="dxa"/>
            <w:vAlign w:val="center"/>
          </w:tcPr>
          <w:p w14:paraId="35ADB0F9" w14:textId="588097E3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</w:p>
        </w:tc>
        <w:tc>
          <w:tcPr>
            <w:tcW w:w="720" w:type="dxa"/>
            <w:vAlign w:val="center"/>
          </w:tcPr>
          <w:p w14:paraId="636B1A25" w14:textId="584FC8AA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vAlign w:val="center"/>
          </w:tcPr>
          <w:p w14:paraId="1ED6E78B" w14:textId="07D1FC8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540" w:type="dxa"/>
            <w:vAlign w:val="center"/>
          </w:tcPr>
          <w:p w14:paraId="357D7AC4" w14:textId="1DD06CB4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450" w:type="dxa"/>
            <w:vAlign w:val="center"/>
          </w:tcPr>
          <w:p w14:paraId="29DB7EAE" w14:textId="5FE703B0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vAlign w:val="center"/>
          </w:tcPr>
          <w:p w14:paraId="6497AC01" w14:textId="3C857006" w:rsidR="00D01AC0" w:rsidRPr="00D01AC0" w:rsidRDefault="00D01AC0" w:rsidP="00D01AC0">
            <w:pPr>
              <w:rPr>
                <w:sz w:val="16"/>
                <w:szCs w:val="16"/>
              </w:rPr>
            </w:pPr>
            <w:r w:rsidRPr="00D01AC0">
              <w:rPr>
                <w:rFonts w:ascii="Calibri" w:hAnsi="Calibri"/>
                <w:color w:val="000000"/>
                <w:sz w:val="16"/>
                <w:szCs w:val="16"/>
              </w:rPr>
              <w:t>0</w:t>
            </w:r>
          </w:p>
        </w:tc>
      </w:tr>
    </w:tbl>
    <w:p w14:paraId="71D5423C" w14:textId="4BF30E93" w:rsidR="00D01AC0" w:rsidRDefault="00D01AC0"/>
    <w:p w14:paraId="4682FE36" w14:textId="2A5F2B2B" w:rsidR="00CC0936" w:rsidRDefault="00CC0936"/>
    <w:p w14:paraId="615AC612" w14:textId="77777777" w:rsidR="008D2549" w:rsidRDefault="008D2549"/>
    <w:p w14:paraId="726D834B" w14:textId="77777777" w:rsidR="008D2549" w:rsidRDefault="008D2549"/>
    <w:p w14:paraId="6E52BD85" w14:textId="77777777" w:rsidR="008D2549" w:rsidRDefault="008D2549"/>
    <w:p w14:paraId="773D7918" w14:textId="77777777" w:rsidR="008D2549" w:rsidRDefault="008D2549"/>
    <w:p w14:paraId="2007EA63" w14:textId="6AB7A2AB" w:rsidR="00CC0936" w:rsidRDefault="00CC0936"/>
    <w:p w14:paraId="21E857A2" w14:textId="6976AFB3" w:rsidR="00CC0936" w:rsidRDefault="00CC0936"/>
    <w:p w14:paraId="093F5BAB" w14:textId="5EAC6957" w:rsidR="00CC0936" w:rsidRDefault="00CC0936"/>
    <w:p w14:paraId="17520D9E" w14:textId="41E1262A" w:rsidR="00CC0936" w:rsidRDefault="00CC0936"/>
    <w:p w14:paraId="3C7FF45A" w14:textId="77777777" w:rsidR="00CC0936" w:rsidRDefault="00CC0936"/>
    <w:p w14:paraId="1CFCD7D1" w14:textId="70A9D2D7" w:rsidR="00CC0936" w:rsidRPr="0054398B" w:rsidRDefault="00AB7DD5" w:rsidP="00CC0936">
      <w:pPr>
        <w:rPr>
          <w:color w:val="007DEB" w:themeColor="background2" w:themeShade="80"/>
          <w:sz w:val="32"/>
          <w:szCs w:val="32"/>
        </w:rPr>
      </w:pPr>
      <w:r>
        <w:rPr>
          <w:color w:val="007DEB" w:themeColor="background2" w:themeShade="80"/>
          <w:sz w:val="32"/>
          <w:szCs w:val="32"/>
        </w:rPr>
        <w:lastRenderedPageBreak/>
        <w:t>4-</w:t>
      </w:r>
      <w:r w:rsidR="0054398B" w:rsidRPr="0054398B">
        <w:rPr>
          <w:color w:val="007DEB" w:themeColor="background2" w:themeShade="80"/>
          <w:sz w:val="32"/>
          <w:szCs w:val="32"/>
        </w:rPr>
        <w:t>User Guide:</w:t>
      </w:r>
    </w:p>
    <w:p w14:paraId="345860E5" w14:textId="623B9FA6" w:rsidR="00CC0936" w:rsidRDefault="00CC0936">
      <w:r>
        <w:t xml:space="preserve">Step1: enter the instruction starting address from the </w:t>
      </w:r>
      <w:proofErr w:type="gramStart"/>
      <w:r>
        <w:t>console .</w:t>
      </w:r>
      <w:proofErr w:type="gramEnd"/>
    </w:p>
    <w:p w14:paraId="24687E6B" w14:textId="5708E2BA" w:rsidR="00CC0936" w:rsidRDefault="00CC0936">
      <w:r>
        <w:rPr>
          <w:noProof/>
        </w:rPr>
        <w:drawing>
          <wp:inline distT="0" distB="0" distL="0" distR="0" wp14:anchorId="22C73EBC" wp14:editId="15902C87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8F93" w14:textId="77777777" w:rsidR="008D2549" w:rsidRDefault="008D2549"/>
    <w:p w14:paraId="3CE8EF2C" w14:textId="37C61140" w:rsidR="00CC0936" w:rsidRDefault="0066013C">
      <w:r>
        <w:t>Step2</w:t>
      </w:r>
      <w:proofErr w:type="gramStart"/>
      <w:r>
        <w:t>:enter</w:t>
      </w:r>
      <w:proofErr w:type="gramEnd"/>
      <w:r>
        <w:t xml:space="preserve"> the data in the memory.</w:t>
      </w:r>
    </w:p>
    <w:p w14:paraId="4F175861" w14:textId="36302D7D" w:rsidR="0066013C" w:rsidRDefault="0066013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DE4BB" wp14:editId="59DC4870">
                <wp:simplePos x="0" y="0"/>
                <wp:positionH relativeFrom="column">
                  <wp:posOffset>659121</wp:posOffset>
                </wp:positionH>
                <wp:positionV relativeFrom="paragraph">
                  <wp:posOffset>2544374</wp:posOffset>
                </wp:positionV>
                <wp:extent cx="792050" cy="173864"/>
                <wp:effectExtent l="0" t="0" r="27305" b="1714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50" cy="1738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051BBB45" id="Oval 20" o:spid="_x0000_s1026" style="position:absolute;margin-left:51.9pt;margin-top:200.35pt;width:62.35pt;height:1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" filled="f" strokecolor="#004f5b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11DF99" wp14:editId="0FBA3F17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678" w14:textId="77777777" w:rsidR="0066013C" w:rsidRDefault="0066013C"/>
    <w:p w14:paraId="03F9B7DD" w14:textId="77777777" w:rsidR="0066013C" w:rsidRDefault="0066013C"/>
    <w:p w14:paraId="2368F6D5" w14:textId="2AA4811B" w:rsidR="003E0383" w:rsidRDefault="003E0383">
      <w:r>
        <w:t xml:space="preserve">Step </w:t>
      </w:r>
      <w:r w:rsidR="00CC0936">
        <w:t>3</w:t>
      </w:r>
      <w:proofErr w:type="gramStart"/>
      <w:r>
        <w:t>:enter</w:t>
      </w:r>
      <w:proofErr w:type="gramEnd"/>
      <w:r>
        <w:t xml:space="preserve"> the assembly code.</w:t>
      </w:r>
    </w:p>
    <w:p w14:paraId="7176315A" w14:textId="79036CA3" w:rsidR="003E0383" w:rsidRDefault="003E0383">
      <w:r>
        <w:rPr>
          <w:noProof/>
        </w:rPr>
        <w:drawing>
          <wp:inline distT="0" distB="0" distL="0" distR="0" wp14:anchorId="38819A77" wp14:editId="280F963D">
            <wp:extent cx="5511095" cy="3476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018" cy="34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830" w14:textId="4F14A920" w:rsidR="003E0383" w:rsidRDefault="003E0383">
      <w:r>
        <w:t xml:space="preserve">Step </w:t>
      </w:r>
      <w:r w:rsidR="00CC0936">
        <w:t>4</w:t>
      </w:r>
      <w:r>
        <w:t>: Press the “compile” button from “Actions” from the menu bar.</w:t>
      </w:r>
    </w:p>
    <w:p w14:paraId="74BB983E" w14:textId="7900DD8A" w:rsidR="003E0383" w:rsidRDefault="003E0383">
      <w:r>
        <w:rPr>
          <w:noProof/>
        </w:rPr>
        <w:drawing>
          <wp:inline distT="0" distB="0" distL="0" distR="0" wp14:anchorId="62748AD2" wp14:editId="6543B8F6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FAB5" w14:textId="621C7141" w:rsidR="003E0383" w:rsidRDefault="003E0383"/>
    <w:p w14:paraId="518615BD" w14:textId="1FFCCC3A" w:rsidR="003E0383" w:rsidRDefault="003E0383"/>
    <w:p w14:paraId="51C9331A" w14:textId="7EE37ED0" w:rsidR="003E0383" w:rsidRDefault="003E0383" w:rsidP="003E0383">
      <w:r>
        <w:t xml:space="preserve">Step </w:t>
      </w:r>
      <w:r w:rsidR="00CC0936">
        <w:t>5</w:t>
      </w:r>
      <w:r>
        <w:t>: Press the “Next Step” button from “Actions” from the menu bar to run the program step by step.</w:t>
      </w:r>
    </w:p>
    <w:p w14:paraId="67F411E9" w14:textId="77777777" w:rsidR="003E0383" w:rsidRDefault="003E0383" w:rsidP="003E0383">
      <w:r>
        <w:rPr>
          <w:noProof/>
        </w:rPr>
        <w:drawing>
          <wp:inline distT="0" distB="0" distL="0" distR="0" wp14:anchorId="15BFA65E" wp14:editId="7CFBEFD7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F165" w14:textId="083BC6F7" w:rsidR="003E0383" w:rsidRDefault="003E0383" w:rsidP="003E0383">
      <w:r>
        <w:t>You can also run all the program at once by pressing the “Next Step” button from “Actions” from the menu bar.</w:t>
      </w:r>
    </w:p>
    <w:p w14:paraId="1DC69CBD" w14:textId="6777CE28" w:rsidR="0054398B" w:rsidRDefault="003E0383" w:rsidP="0054398B">
      <w:r>
        <w:rPr>
          <w:noProof/>
        </w:rPr>
        <w:drawing>
          <wp:inline distT="0" distB="0" distL="0" distR="0" wp14:anchorId="7A5D60E9" wp14:editId="394BB601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B845" w14:textId="0F626CB4" w:rsidR="003E0383" w:rsidRDefault="00B85638" w:rsidP="0054398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E6B75" wp14:editId="4300C3C0">
                <wp:simplePos x="0" y="0"/>
                <wp:positionH relativeFrom="column">
                  <wp:posOffset>-119130</wp:posOffset>
                </wp:positionH>
                <wp:positionV relativeFrom="paragraph">
                  <wp:posOffset>4350483</wp:posOffset>
                </wp:positionV>
                <wp:extent cx="309093" cy="141668"/>
                <wp:effectExtent l="0" t="0" r="72390" b="679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093" cy="141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0744C9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-9.4pt;margin-top:342.55pt;width:24.35pt;height:1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8102A2" wp14:editId="39CE83E5">
                <wp:simplePos x="0" y="0"/>
                <wp:positionH relativeFrom="column">
                  <wp:posOffset>-1091485</wp:posOffset>
                </wp:positionH>
                <wp:positionV relativeFrom="paragraph">
                  <wp:posOffset>3642145</wp:posOffset>
                </wp:positionV>
                <wp:extent cx="1448766" cy="811369"/>
                <wp:effectExtent l="19050" t="0" r="37465" b="46355"/>
                <wp:wrapNone/>
                <wp:docPr id="33" name="Clou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66" cy="811369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0ADAA" w14:textId="0395999E" w:rsidR="00B85638" w:rsidRDefault="00B85638" w:rsidP="00B85638">
                            <w:pPr>
                              <w:jc w:val="center"/>
                            </w:pPr>
                            <w:r>
                              <w:t>Instructions 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D8102A2" id="Cloud 33" o:spid="_x0000_s1026" style="position:absolute;margin-left:-85.95pt;margin-top:286.8pt;width:114.1pt;height:63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57386,491648;72438,476679;232339,655462;195181,662618;552610,734176;530208,701496;966749,652683;957795,688537;1144559,431115;1253585,565141;1401748,288374;1353188,338634;1285243,101909;1287792,125650;975167,74225;1000051,43949;742526,88650;754566,62543;469508,97515;513105,122832;138404,296544;130791,269893" o:connectangles="0,0,0,0,0,0,0,0,0,0,0,0,0,0,0,0,0,0,0,0,0,0" textboxrect="0,0,43200,43200"/>
                <v:textbox>
                  <w:txbxContent>
                    <w:p w14:paraId="0EA0ADAA" w14:textId="0395999E" w:rsidR="00B85638" w:rsidRDefault="00B85638" w:rsidP="00B85638">
                      <w:pPr>
                        <w:jc w:val="center"/>
                      </w:pPr>
                      <w:r>
                        <w:t>Instructions 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A3112B" wp14:editId="175DD7F5">
                <wp:simplePos x="0" y="0"/>
                <wp:positionH relativeFrom="column">
                  <wp:posOffset>1252470</wp:posOffset>
                </wp:positionH>
                <wp:positionV relativeFrom="paragraph">
                  <wp:posOffset>4228133</wp:posOffset>
                </wp:positionV>
                <wp:extent cx="122189" cy="154547"/>
                <wp:effectExtent l="0" t="38100" r="49530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189" cy="154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C03ABB7" id="Straight Arrow Connector 32" o:spid="_x0000_s1026" type="#_x0000_t32" style="position:absolute;margin-left:98.6pt;margin-top:332.9pt;width:9.6pt;height:12.1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A570DB" wp14:editId="7118A471">
                <wp:simplePos x="0" y="0"/>
                <wp:positionH relativeFrom="column">
                  <wp:posOffset>672608</wp:posOffset>
                </wp:positionH>
                <wp:positionV relativeFrom="paragraph">
                  <wp:posOffset>4349410</wp:posOffset>
                </wp:positionV>
                <wp:extent cx="1138859" cy="482064"/>
                <wp:effectExtent l="19050" t="0" r="42545" b="32385"/>
                <wp:wrapNone/>
                <wp:docPr id="31" name="Clou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859" cy="482064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63181" w14:textId="0A5C6ED0" w:rsidR="0066013C" w:rsidRPr="0066013C" w:rsidRDefault="0066013C" w:rsidP="0066013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6013C">
                              <w:rPr>
                                <w:sz w:val="16"/>
                                <w:szCs w:val="16"/>
                              </w:rPr>
                              <w:t>Double tap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1A570DB" id="Cloud 31" o:spid="_x0000_s1027" style="position:absolute;margin-left:52.95pt;margin-top:342.45pt;width:89.65pt;height:3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23719,292106;56943,283213;182639,389434;153430,393686;434401,436201;416791,416785;759951,387783;752912,409085;899725,256141;985429,335771;1101899,171334;1063726,201195;1010316,60548;1012319,74653;766568,44100;786129,26112;583692,52670;593156,37159;369075,57937;403346,72979;108798,176188;102814,160353" o:connectangles="0,0,0,0,0,0,0,0,0,0,0,0,0,0,0,0,0,0,0,0,0,0" textboxrect="0,0,43200,43200"/>
                <v:textbox>
                  <w:txbxContent>
                    <w:p w14:paraId="2DE63181" w14:textId="0A5C6ED0" w:rsidR="0066013C" w:rsidRPr="0066013C" w:rsidRDefault="0066013C" w:rsidP="0066013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6013C">
                        <w:rPr>
                          <w:sz w:val="16"/>
                          <w:szCs w:val="16"/>
                        </w:rPr>
                        <w:t>Double tap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22BD3" wp14:editId="5289E305">
                <wp:simplePos x="0" y="0"/>
                <wp:positionH relativeFrom="column">
                  <wp:posOffset>1001332</wp:posOffset>
                </wp:positionH>
                <wp:positionV relativeFrom="paragraph">
                  <wp:posOffset>3777374</wp:posOffset>
                </wp:positionV>
                <wp:extent cx="135229" cy="392805"/>
                <wp:effectExtent l="0" t="0" r="74930" b="647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29" cy="392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596AD74" id="Straight Arrow Connector 30" o:spid="_x0000_s1026" type="#_x0000_t32" style="position:absolute;margin-left:78.85pt;margin-top:297.45pt;width:10.65pt;height:3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DF671D" wp14:editId="1A443F84">
                <wp:simplePos x="0" y="0"/>
                <wp:positionH relativeFrom="column">
                  <wp:posOffset>202842</wp:posOffset>
                </wp:positionH>
                <wp:positionV relativeFrom="paragraph">
                  <wp:posOffset>2798579</wp:posOffset>
                </wp:positionV>
                <wp:extent cx="1197199" cy="1126902"/>
                <wp:effectExtent l="19050" t="0" r="41275" b="35560"/>
                <wp:wrapNone/>
                <wp:docPr id="29" name="Clou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199" cy="1126902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F4CB" w14:textId="2CF54E49" w:rsidR="0066013C" w:rsidRDefault="0066013C" w:rsidP="0066013C">
                            <w:pPr>
                              <w:jc w:val="center"/>
                            </w:pPr>
                            <w:r>
                              <w:t>Insert data in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8DF671D" id="Cloud 29" o:spid="_x0000_s1028" style="position:absolute;margin-left:15.95pt;margin-top:220.35pt;width:94.25pt;height:8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30057,682845;59860,662055;191995,910365;161289,920303;456654,1019690;438142,974301;798881,906504;791482,956302;945815,598771;1035910,784919;1158345,400520;1118217,470325;1062071,141541;1064177,174513;805837,103091;826400,61041;613592,123124;623541,86865;387981,135437;424008,170600;114371,411867;108080,374851" o:connectangles="0,0,0,0,0,0,0,0,0,0,0,0,0,0,0,0,0,0,0,0,0,0" textboxrect="0,0,43200,43200"/>
                <v:textbox>
                  <w:txbxContent>
                    <w:p w14:paraId="0042F4CB" w14:textId="2CF54E49" w:rsidR="0066013C" w:rsidRDefault="0066013C" w:rsidP="0066013C">
                      <w:pPr>
                        <w:jc w:val="center"/>
                      </w:pPr>
                      <w:r>
                        <w:t>Insert data in memory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D261C" wp14:editId="2F31B31E">
                <wp:simplePos x="0" y="0"/>
                <wp:positionH relativeFrom="column">
                  <wp:posOffset>2488842</wp:posOffset>
                </wp:positionH>
                <wp:positionV relativeFrom="paragraph">
                  <wp:posOffset>3519796</wp:posOffset>
                </wp:positionV>
                <wp:extent cx="166218" cy="586525"/>
                <wp:effectExtent l="0" t="0" r="81915" b="615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18" cy="58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C86F753" id="Straight Arrow Connector 24" o:spid="_x0000_s1026" type="#_x0000_t32" style="position:absolute;margin-left:195.95pt;margin-top:277.15pt;width:13.1pt;height:4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4680D" wp14:editId="0E9BA32E">
                <wp:simplePos x="0" y="0"/>
                <wp:positionH relativeFrom="column">
                  <wp:posOffset>1433848</wp:posOffset>
                </wp:positionH>
                <wp:positionV relativeFrom="paragraph">
                  <wp:posOffset>2545026</wp:posOffset>
                </wp:positionV>
                <wp:extent cx="1600200" cy="1095375"/>
                <wp:effectExtent l="19050" t="0" r="38100" b="47625"/>
                <wp:wrapNone/>
                <wp:docPr id="15" name="Clou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95375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161D8" w14:textId="0E8EAB57" w:rsidR="00D01AC0" w:rsidRDefault="00D01AC0" w:rsidP="00C11C9F">
                            <w:pPr>
                              <w:jc w:val="center"/>
                            </w:pPr>
                            <w:r>
                              <w:t>The value on each wire in the dataPath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5D4680D" id="Cloud 15" o:spid="_x0000_s1029" style="position:absolute;margin-left:112.9pt;margin-top:200.4pt;width:126pt;height: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73837,663741;80010,643533;256625,884896;215583,894556;610373,991162;585629,947043;1067800,881143;1057910,929547;1264195,582019;1384618,762959;1548268,389315;1494631,457167;1419585,137581;1422400,169631;1077098,100207;1104583,59333;820140,119680;833438,84435;518583,131648;566738,165828;152871,400344;144463,364364" o:connectangles="0,0,0,0,0,0,0,0,0,0,0,0,0,0,0,0,0,0,0,0,0,0" textboxrect="0,0,43200,43200"/>
                <v:textbox>
                  <w:txbxContent>
                    <w:p w14:paraId="627161D8" w14:textId="0E8EAB57" w:rsidR="00D01AC0" w:rsidRDefault="00D01AC0" w:rsidP="00C11C9F">
                      <w:pPr>
                        <w:jc w:val="center"/>
                      </w:pPr>
                      <w:r>
                        <w:t>The value on each wire in the dataPath</w:t>
                      </w:r>
                    </w:p>
                  </w:txbxContent>
                </v:textbox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4C1B3" wp14:editId="3067D171">
                <wp:simplePos x="0" y="0"/>
                <wp:positionH relativeFrom="column">
                  <wp:posOffset>679361</wp:posOffset>
                </wp:positionH>
                <wp:positionV relativeFrom="paragraph">
                  <wp:posOffset>435305</wp:posOffset>
                </wp:positionV>
                <wp:extent cx="768439" cy="299031"/>
                <wp:effectExtent l="38100" t="38100" r="3175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8439" cy="299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718A59E" id="Straight Arrow Connector 21" o:spid="_x0000_s1026" type="#_x0000_t32" style="position:absolute;margin-left:53.5pt;margin-top:34.3pt;width:60.5pt;height:23.5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4E10A8" wp14:editId="28A2D51B">
                <wp:simplePos x="0" y="0"/>
                <wp:positionH relativeFrom="column">
                  <wp:posOffset>4814552</wp:posOffset>
                </wp:positionH>
                <wp:positionV relativeFrom="paragraph">
                  <wp:posOffset>1047857</wp:posOffset>
                </wp:positionV>
                <wp:extent cx="342900" cy="133350"/>
                <wp:effectExtent l="0" t="38100" r="5715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C4434FC" id="Straight Arrow Connector 26" o:spid="_x0000_s1026" type="#_x0000_t32" style="position:absolute;margin-left:379.1pt;margin-top:82.5pt;width:27pt;height:10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" strokecolor="#0097ae [3044]">
                <v:stroke endarrow="block"/>
              </v:shape>
            </w:pict>
          </mc:Fallback>
        </mc:AlternateContent>
      </w:r>
      <w:r w:rsidR="0066013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F1E845" wp14:editId="2B2ED735">
                <wp:simplePos x="0" y="0"/>
                <wp:positionH relativeFrom="column">
                  <wp:posOffset>3202278</wp:posOffset>
                </wp:positionH>
                <wp:positionV relativeFrom="paragraph">
                  <wp:posOffset>754193</wp:posOffset>
                </wp:positionV>
                <wp:extent cx="1676400" cy="1143000"/>
                <wp:effectExtent l="19050" t="0" r="38100" b="38100"/>
                <wp:wrapNone/>
                <wp:docPr id="17" name="Clou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14300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365E3" w14:textId="44A6F44E" w:rsidR="00D01AC0" w:rsidRDefault="00D01AC0" w:rsidP="00C11C9F">
                            <w:pPr>
                              <w:jc w:val="center"/>
                            </w:pPr>
                            <w:r>
                              <w:t>The values inside the 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FF1E845" id="Cloud 17" o:spid="_x0000_s1030" style="position:absolute;margin-left:252.15pt;margin-top:59.4pt;width:132pt;height:9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182114,692600;83820,671513;268845,923369;225848,933450;639438,1034256;613516,988219;1118648,919454;1108287,969963;1324395,607325;1450552,796131;1621995,406241;1565804,477044;1487184,143563;1490133,177006;1128388,104563;1157182,61913;859194,124883;873125,88106;543278,137372;593725,173038;160151,417751;151342,380206" o:connectangles="0,0,0,0,0,0,0,0,0,0,0,0,0,0,0,0,0,0,0,0,0,0" textboxrect="0,0,43200,43200"/>
                <v:textbox>
                  <w:txbxContent>
                    <w:p w14:paraId="59E365E3" w14:textId="44A6F44E" w:rsidR="00D01AC0" w:rsidRDefault="00D01AC0" w:rsidP="00C11C9F">
                      <w:pPr>
                        <w:jc w:val="center"/>
                      </w:pPr>
                      <w:r>
                        <w:t>The values inside the registers</w:t>
                      </w:r>
                    </w:p>
                  </w:txbxContent>
                </v:textbox>
              </v:shape>
            </w:pict>
          </mc:Fallback>
        </mc:AlternateContent>
      </w:r>
      <w:r w:rsidR="0054398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0D6DB" wp14:editId="6C674558">
                <wp:simplePos x="0" y="0"/>
                <wp:positionH relativeFrom="column">
                  <wp:posOffset>3047365</wp:posOffset>
                </wp:positionH>
                <wp:positionV relativeFrom="paragraph">
                  <wp:posOffset>2198370</wp:posOffset>
                </wp:positionV>
                <wp:extent cx="1914525" cy="1200150"/>
                <wp:effectExtent l="19050" t="0" r="47625" b="38100"/>
                <wp:wrapNone/>
                <wp:docPr id="16" name="Clou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2001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FCFA5" w14:textId="411F4122" w:rsidR="00D01AC0" w:rsidRDefault="00D01AC0" w:rsidP="00C11C9F">
                            <w:pPr>
                              <w:jc w:val="center"/>
                            </w:pPr>
                            <w:r>
                              <w:t>The values of each used memory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510D6DB" id="Cloud 16" o:spid="_x0000_s1031" style="position:absolute;margin-left:239.95pt;margin-top:173.1pt;width:150.75pt;height:9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7983,727230;95726,705088;307033,969538;257929,980123;730267,1085969;700663,1037630;1277547,965426;1265714,1018461;1512519,637691;1656596,835938;1852392,426553;1788220,500896;1698432,150741;1701800,185857;1288670,109792;1321554,65008;981238,131128;997148,92512;620448,144240;678061,181689;182899,438638;172839,399217" o:connectangles="0,0,0,0,0,0,0,0,0,0,0,0,0,0,0,0,0,0,0,0,0,0" textboxrect="0,0,43200,43200"/>
                <v:textbox>
                  <w:txbxContent>
                    <w:p w14:paraId="1E6FCFA5" w14:textId="411F4122" w:rsidR="00D01AC0" w:rsidRDefault="00D01AC0" w:rsidP="00C11C9F">
                      <w:pPr>
                        <w:jc w:val="center"/>
                      </w:pPr>
                      <w:r>
                        <w:t>The values of each used memory location</w:t>
                      </w:r>
                    </w:p>
                  </w:txbxContent>
                </v:textbox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17994" wp14:editId="4F89778E">
                <wp:simplePos x="0" y="0"/>
                <wp:positionH relativeFrom="column">
                  <wp:posOffset>523875</wp:posOffset>
                </wp:positionH>
                <wp:positionV relativeFrom="paragraph">
                  <wp:posOffset>1655444</wp:posOffset>
                </wp:positionV>
                <wp:extent cx="857250" cy="295275"/>
                <wp:effectExtent l="38100" t="38100" r="190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B2FCF8A" id="Straight Arrow Connector 23" o:spid="_x0000_s1026" type="#_x0000_t32" style="position:absolute;margin-left:41.25pt;margin-top:130.35pt;width:67.5pt;height:23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" strokecolor="#0097ae [3044]">
                <v:stroke endarrow="block"/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E72936" wp14:editId="1EEC0F1B">
                <wp:simplePos x="0" y="0"/>
                <wp:positionH relativeFrom="column">
                  <wp:posOffset>4324349</wp:posOffset>
                </wp:positionH>
                <wp:positionV relativeFrom="paragraph">
                  <wp:posOffset>3217545</wp:posOffset>
                </wp:positionV>
                <wp:extent cx="333375" cy="857250"/>
                <wp:effectExtent l="0" t="0" r="666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5812E69" id="Straight Arrow Connector 25" o:spid="_x0000_s1026" type="#_x0000_t32" style="position:absolute;margin-left:340.5pt;margin-top:253.35pt;width:26.2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" strokecolor="#0097ae [3044]">
                <v:stroke endarrow="block"/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A69EF" wp14:editId="69DCF77E">
                <wp:simplePos x="0" y="0"/>
                <wp:positionH relativeFrom="column">
                  <wp:posOffset>1247774</wp:posOffset>
                </wp:positionH>
                <wp:positionV relativeFrom="paragraph">
                  <wp:posOffset>1636395</wp:posOffset>
                </wp:positionV>
                <wp:extent cx="1895475" cy="895350"/>
                <wp:effectExtent l="19050" t="0" r="47625" b="38100"/>
                <wp:wrapNone/>
                <wp:docPr id="19" name="Clou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953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46AB4" w14:textId="20BAC55E" w:rsidR="00D01AC0" w:rsidRDefault="00D01AC0" w:rsidP="00C11C9F">
                            <w:pPr>
                              <w:jc w:val="center"/>
                            </w:pPr>
                            <w:r>
                              <w:t>Area to write the assembly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42A69EF" id="Cloud 19" o:spid="_x0000_s1032" style="position:absolute;margin-left:98.25pt;margin-top:128.85pt;width:149.25pt;height:70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5914,542537;94774,526018;303978,723306;255363,731203;723001,810167;693691,774105;1264835,720239;1253120,759804;1497469,475738;1640112,623636;1833960,318222;1770426,373684;1681532,112458;1684867,138655;1275848,81908;1308404,48498;971475,97825;987227,69017;614274,107608;671314,135546;181079,327238;171119,297828" o:connectangles="0,0,0,0,0,0,0,0,0,0,0,0,0,0,0,0,0,0,0,0,0,0" textboxrect="0,0,43200,43200"/>
                <v:textbox>
                  <w:txbxContent>
                    <w:p w14:paraId="4A646AB4" w14:textId="20BAC55E" w:rsidR="00D01AC0" w:rsidRDefault="00D01AC0" w:rsidP="00C11C9F">
                      <w:pPr>
                        <w:jc w:val="center"/>
                      </w:pPr>
                      <w:r>
                        <w:t>Area to write the assembly code</w:t>
                      </w:r>
                    </w:p>
                  </w:txbxContent>
                </v:textbox>
              </v:shape>
            </w:pict>
          </mc:Fallback>
        </mc:AlternateContent>
      </w:r>
      <w:r w:rsidR="00C11C9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E22CCA" wp14:editId="7456009D">
                <wp:simplePos x="0" y="0"/>
                <wp:positionH relativeFrom="column">
                  <wp:posOffset>1276349</wp:posOffset>
                </wp:positionH>
                <wp:positionV relativeFrom="paragraph">
                  <wp:posOffset>350520</wp:posOffset>
                </wp:positionV>
                <wp:extent cx="1914525" cy="1085850"/>
                <wp:effectExtent l="19050" t="0" r="47625" b="38100"/>
                <wp:wrapNone/>
                <wp:docPr id="18" name="Clou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85850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DB910" w14:textId="41B94B9F" w:rsidR="00D01AC0" w:rsidRDefault="00D01AC0" w:rsidP="00C11C9F">
                            <w:pPr>
                              <w:jc w:val="center"/>
                            </w:pPr>
                            <w:r>
                              <w:t>Menu bar for control and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EE22CCA" id="Cloud 18" o:spid="_x0000_s1033" style="position:absolute;margin-left:100.5pt;margin-top:27.6pt;width:150.7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004f5b [1604]" strokeweight="2pt">
                <v:stroke joinstyle="miter"/>
                <v:formulas/>
                <v:path arrowok="t" o:connecttype="custom" o:connectlocs="207983,657970;95726,637937;307033,877201;257929,886778;730267,982543;700663,938808;1277547,873481;1265714,921464;1512519,576958;1656596,756325;1852392,385929;1788220,453192;1698432,136385;1701800,168156;1288670,99335;1321554,58817;981238,118639;997148,83701;620448,130503;678061,164386;182899,396863;172839,361196" o:connectangles="0,0,0,0,0,0,0,0,0,0,0,0,0,0,0,0,0,0,0,0,0,0" textboxrect="0,0,43200,43200"/>
                <v:textbox>
                  <w:txbxContent>
                    <w:p w14:paraId="28BDB910" w14:textId="41B94B9F" w:rsidR="00D01AC0" w:rsidRDefault="00D01AC0" w:rsidP="00C11C9F">
                      <w:pPr>
                        <w:jc w:val="center"/>
                      </w:pPr>
                      <w:r>
                        <w:t>Menu bar for control and edit</w:t>
                      </w:r>
                    </w:p>
                  </w:txbxContent>
                </v:textbox>
              </v:shape>
            </w:pict>
          </mc:Fallback>
        </mc:AlternateContent>
      </w:r>
      <w:r w:rsidR="0066013C" w:rsidRPr="0066013C">
        <w:rPr>
          <w:noProof/>
        </w:rPr>
        <w:t xml:space="preserve"> </w:t>
      </w:r>
      <w:r w:rsidR="0066013C">
        <w:rPr>
          <w:noProof/>
        </w:rPr>
        <w:drawing>
          <wp:inline distT="0" distB="0" distL="0" distR="0" wp14:anchorId="76AC85A0" wp14:editId="6A74769B">
            <wp:extent cx="6503831" cy="4706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426" cy="4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3762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A4203A7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703090BF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5EBB570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C0B589D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455824E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0C011E" w14:textId="77777777" w:rsidR="0054398B" w:rsidRDefault="0054398B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2D3304D0" w14:textId="73F7711E" w:rsidR="00984179" w:rsidRDefault="00AB7DD5" w:rsidP="00657A0E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5-</w:t>
      </w:r>
      <w:r w:rsidR="0054398B" w:rsidRPr="0054398B">
        <w:rPr>
          <w:noProof/>
          <w:color w:val="007DEB" w:themeColor="background2" w:themeShade="80"/>
          <w:sz w:val="32"/>
          <w:szCs w:val="32"/>
        </w:rPr>
        <w:t>Programs:</w:t>
      </w:r>
    </w:p>
    <w:p w14:paraId="51587CC1" w14:textId="20723EE2" w:rsidR="00492703" w:rsidRPr="00492703" w:rsidRDefault="0054398B" w:rsidP="00E75629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t>1-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>void main(){</w:t>
      </w:r>
    </w:p>
    <w:p w14:paraId="59E33805" w14:textId="6B35F1C2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Fact(</w:t>
      </w:r>
      <w:r>
        <w:rPr>
          <w:noProof/>
          <w:color w:val="007DEB" w:themeColor="background2" w:themeShade="80"/>
          <w:sz w:val="16"/>
          <w:szCs w:val="16"/>
        </w:rPr>
        <w:t>5</w:t>
      </w:r>
      <w:r w:rsidRPr="00492703">
        <w:rPr>
          <w:noProof/>
          <w:color w:val="007DEB" w:themeColor="background2" w:themeShade="80"/>
          <w:sz w:val="16"/>
          <w:szCs w:val="16"/>
        </w:rPr>
        <w:t>);}</w:t>
      </w:r>
    </w:p>
    <w:p w14:paraId="40CDD39B" w14:textId="62F0F79F" w:rsidR="00B85638" w:rsidRPr="00492703" w:rsidRDefault="00B85638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fact(int n){</w:t>
      </w:r>
    </w:p>
    <w:p w14:paraId="602310B5" w14:textId="72E335DE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If(n==1)</w:t>
      </w:r>
    </w:p>
    <w:p w14:paraId="11967465" w14:textId="44E294E7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1;</w:t>
      </w:r>
    </w:p>
    <w:p w14:paraId="43773098" w14:textId="4DE4FBE6" w:rsidR="00B85638" w:rsidRPr="00492703" w:rsidRDefault="00B85638" w:rsidP="0054398B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Else</w:t>
      </w:r>
    </w:p>
    <w:p w14:paraId="66D260A9" w14:textId="54465FE2" w:rsidR="00B85638" w:rsidRPr="00492703" w:rsidRDefault="00B85638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n*fact(n-1)</w:t>
      </w:r>
      <w:r w:rsidR="00E75629" w:rsidRPr="00492703">
        <w:rPr>
          <w:noProof/>
          <w:color w:val="007DEB" w:themeColor="background2" w:themeShade="80"/>
          <w:sz w:val="16"/>
          <w:szCs w:val="16"/>
        </w:rPr>
        <w:t>;</w:t>
      </w:r>
      <w:r w:rsidRPr="00492703">
        <w:rPr>
          <w:noProof/>
          <w:color w:val="007DEB" w:themeColor="background2" w:themeShade="80"/>
          <w:sz w:val="16"/>
          <w:szCs w:val="16"/>
        </w:rPr>
        <w:t>}</w:t>
      </w:r>
    </w:p>
    <w:p w14:paraId="74FE2A51" w14:textId="77777777" w:rsidR="00E75629" w:rsidRDefault="0054398B" w:rsidP="00E75629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34592A01" wp14:editId="43E6577F">
            <wp:extent cx="6393872" cy="507014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066" cy="50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E71" w14:textId="77777777" w:rsidR="00E75629" w:rsidRDefault="00E75629" w:rsidP="00E75629">
      <w:pPr>
        <w:rPr>
          <w:noProof/>
          <w:color w:val="007DEB" w:themeColor="background2" w:themeShade="80"/>
          <w:sz w:val="32"/>
          <w:szCs w:val="32"/>
        </w:rPr>
      </w:pPr>
    </w:p>
    <w:p w14:paraId="6A49C622" w14:textId="77777777" w:rsidR="00E75629" w:rsidRDefault="00E75629" w:rsidP="00E75629">
      <w:pPr>
        <w:rPr>
          <w:noProof/>
          <w:color w:val="007DEB" w:themeColor="background2" w:themeShade="80"/>
          <w:sz w:val="32"/>
          <w:szCs w:val="32"/>
        </w:rPr>
      </w:pPr>
    </w:p>
    <w:p w14:paraId="0B00EB88" w14:textId="008166E8" w:rsidR="00E75629" w:rsidRPr="00492703" w:rsidRDefault="0054398B" w:rsidP="00E75629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t>2-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>void main(){</w:t>
      </w:r>
    </w:p>
    <w:p w14:paraId="7F55883A" w14:textId="2BBBE946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Sum(5);}</w:t>
      </w:r>
    </w:p>
    <w:p w14:paraId="1335C479" w14:textId="45C6C29A" w:rsidR="00E75629" w:rsidRPr="00492703" w:rsidRDefault="00E75629" w:rsidP="00E75629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sum(int n){</w:t>
      </w:r>
    </w:p>
    <w:p w14:paraId="75246C6D" w14:textId="359969DB" w:rsidR="00E75629" w:rsidRPr="00492703" w:rsidRDefault="00E75629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If(n==1)return 1;</w:t>
      </w:r>
    </w:p>
    <w:p w14:paraId="24304510" w14:textId="4CC73C63" w:rsidR="00E75629" w:rsidRPr="00492703" w:rsidRDefault="00E75629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Else return n+sum(n-1);}</w:t>
      </w:r>
    </w:p>
    <w:p w14:paraId="7AF49308" w14:textId="02A262C9" w:rsidR="00657A0E" w:rsidRDefault="0054398B" w:rsidP="00492703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34FA90AB" wp14:editId="51ECB706">
            <wp:extent cx="6436339" cy="5793474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174" cy="58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9FD8" w14:textId="77777777" w:rsidR="00492703" w:rsidRDefault="00492703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74FB41C" w14:textId="51DD32D1" w:rsidR="00492703" w:rsidRPr="00492703" w:rsidRDefault="00657A0E" w:rsidP="0049270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3-</w:t>
      </w:r>
      <w:r w:rsidR="00492703" w:rsidRPr="00492703">
        <w:rPr>
          <w:noProof/>
          <w:color w:val="007DEB" w:themeColor="background2" w:themeShade="80"/>
          <w:sz w:val="16"/>
          <w:szCs w:val="16"/>
        </w:rPr>
        <w:t xml:space="preserve"> void main(){</w:t>
      </w:r>
    </w:p>
    <w:p w14:paraId="17BD5138" w14:textId="657C32AD" w:rsidR="00492703" w:rsidRPr="00492703" w:rsidRDefault="00492703" w:rsidP="00492703">
      <w:pPr>
        <w:ind w:firstLine="720"/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Fact(</w:t>
      </w:r>
      <w:r>
        <w:rPr>
          <w:noProof/>
          <w:color w:val="007DEB" w:themeColor="background2" w:themeShade="80"/>
          <w:sz w:val="16"/>
          <w:szCs w:val="16"/>
        </w:rPr>
        <w:t>10</w:t>
      </w:r>
      <w:r w:rsidRPr="00492703">
        <w:rPr>
          <w:noProof/>
          <w:color w:val="007DEB" w:themeColor="background2" w:themeShade="80"/>
          <w:sz w:val="16"/>
          <w:szCs w:val="16"/>
        </w:rPr>
        <w:t>);}</w:t>
      </w:r>
    </w:p>
    <w:p w14:paraId="54E189EA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>int fact(int n){</w:t>
      </w:r>
    </w:p>
    <w:p w14:paraId="6B74B52A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If(n==1)</w:t>
      </w:r>
    </w:p>
    <w:p w14:paraId="77570052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1;</w:t>
      </w:r>
    </w:p>
    <w:p w14:paraId="5FB43190" w14:textId="77777777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  <w:t>Else</w:t>
      </w:r>
    </w:p>
    <w:p w14:paraId="685552FE" w14:textId="2DF3655A" w:rsidR="00492703" w:rsidRPr="00492703" w:rsidRDefault="00492703" w:rsidP="00492703">
      <w:pPr>
        <w:rPr>
          <w:noProof/>
          <w:color w:val="007DEB" w:themeColor="background2" w:themeShade="80"/>
          <w:sz w:val="16"/>
          <w:szCs w:val="16"/>
        </w:rPr>
      </w:pPr>
      <w:r w:rsidRPr="00492703">
        <w:rPr>
          <w:noProof/>
          <w:color w:val="007DEB" w:themeColor="background2" w:themeShade="80"/>
          <w:sz w:val="16"/>
          <w:szCs w:val="16"/>
        </w:rPr>
        <w:tab/>
      </w:r>
      <w:r w:rsidRPr="00492703">
        <w:rPr>
          <w:noProof/>
          <w:color w:val="007DEB" w:themeColor="background2" w:themeShade="80"/>
          <w:sz w:val="16"/>
          <w:szCs w:val="16"/>
        </w:rPr>
        <w:tab/>
        <w:t>Return n*fact(n-1);}</w:t>
      </w:r>
    </w:p>
    <w:p w14:paraId="5282341B" w14:textId="0136358E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5EDCE7F3" wp14:editId="6640D585">
            <wp:extent cx="6352540" cy="51588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6460" cy="5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178" w14:textId="0F7E450B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2C23B892" w14:textId="716C9520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11B3AD57" w14:textId="77777777" w:rsidR="004826E3" w:rsidRDefault="00657A0E" w:rsidP="009D3CB4">
      <w:pPr>
        <w:rPr>
          <w:noProof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4-</w:t>
      </w:r>
      <w:r w:rsidRPr="00657A0E">
        <w:rPr>
          <w:noProof/>
        </w:rPr>
        <w:t xml:space="preserve"> </w:t>
      </w:r>
    </w:p>
    <w:p w14:paraId="039D2580" w14:textId="3DB2DC21" w:rsidR="00492703" w:rsidRDefault="0062136D" w:rsidP="009D3CB4">
      <w:pPr>
        <w:rPr>
          <w:noProof/>
        </w:rPr>
      </w:pPr>
      <w:r>
        <w:rPr>
          <w:noProof/>
        </w:rPr>
        <w:t>void f(){</w:t>
      </w:r>
    </w:p>
    <w:p w14:paraId="38A18690" w14:textId="7AC56137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x</w:t>
      </w:r>
      <w:r w:rsidR="004826E3">
        <w:rPr>
          <w:noProof/>
          <w:color w:val="007DEB" w:themeColor="background2" w:themeShade="80"/>
          <w:sz w:val="16"/>
          <w:szCs w:val="16"/>
        </w:rPr>
        <w:t>=0,i</w:t>
      </w:r>
      <w:r>
        <w:rPr>
          <w:noProof/>
          <w:color w:val="007DEB" w:themeColor="background2" w:themeShade="80"/>
          <w:sz w:val="16"/>
          <w:szCs w:val="16"/>
        </w:rPr>
        <w:t>=0;</w:t>
      </w:r>
    </w:p>
    <w:p w14:paraId="2D7DA17A" w14:textId="4C48BFBB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y=12;</w:t>
      </w:r>
    </w:p>
    <w:p w14:paraId="1DF03BE2" w14:textId="52368D38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Int[3] n;</w:t>
      </w:r>
    </w:p>
    <w:p w14:paraId="6DF4A741" w14:textId="5209E634" w:rsidR="0062136D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</w:t>
      </w:r>
      <w:r w:rsidR="0062136D">
        <w:rPr>
          <w:noProof/>
          <w:color w:val="007DEB" w:themeColor="background2" w:themeShade="80"/>
          <w:sz w:val="16"/>
          <w:szCs w:val="16"/>
        </w:rPr>
        <w:t>){</w:t>
      </w:r>
    </w:p>
    <w:p w14:paraId="7FCBE623" w14:textId="7C678549" w:rsidR="0062136D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N[i]=4*x;</w:t>
      </w:r>
    </w:p>
    <w:p w14:paraId="4C68A6AF" w14:textId="77777777" w:rsidR="004826E3" w:rsidRDefault="0062136D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</w:r>
      <w:r w:rsidR="004826E3">
        <w:rPr>
          <w:noProof/>
          <w:color w:val="007DEB" w:themeColor="background2" w:themeShade="80"/>
          <w:sz w:val="16"/>
          <w:szCs w:val="16"/>
        </w:rPr>
        <w:t>I++;</w:t>
      </w:r>
    </w:p>
    <w:p w14:paraId="2A714E03" w14:textId="1CA3A11D" w:rsidR="0062136D" w:rsidRDefault="0062136D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X+=4;}</w:t>
      </w:r>
    </w:p>
    <w:p w14:paraId="1847A432" w14:textId="65CF568C" w:rsidR="004826E3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m=0;</w:t>
      </w:r>
    </w:p>
    <w:p w14:paraId="5E3823EE" w14:textId="78F080D7" w:rsidR="004826E3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X=0;i=0;</w:t>
      </w:r>
    </w:p>
    <w:p w14:paraId="0364EF22" w14:textId="410D8445" w:rsidR="0062136D" w:rsidRDefault="004826E3" w:rsidP="009D3CB4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</w:t>
      </w:r>
      <w:r w:rsidR="0062136D">
        <w:rPr>
          <w:noProof/>
          <w:color w:val="007DEB" w:themeColor="background2" w:themeShade="80"/>
          <w:sz w:val="16"/>
          <w:szCs w:val="16"/>
        </w:rPr>
        <w:t>)</w:t>
      </w:r>
      <w:r>
        <w:rPr>
          <w:noProof/>
          <w:color w:val="007DEB" w:themeColor="background2" w:themeShade="80"/>
          <w:sz w:val="16"/>
          <w:szCs w:val="16"/>
        </w:rPr>
        <w:t>{</w:t>
      </w:r>
    </w:p>
    <w:p w14:paraId="328F72DE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M+=n[i];</w:t>
      </w:r>
    </w:p>
    <w:p w14:paraId="43BEFFBB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</w:t>
      </w:r>
    </w:p>
    <w:p w14:paraId="5E0FD00B" w14:textId="37CFE5E2" w:rsidR="004826E3" w:rsidRPr="0079350D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I++;}}</w:t>
      </w:r>
    </w:p>
    <w:p w14:paraId="6DA1CF87" w14:textId="506F6D5C" w:rsidR="00657A0E" w:rsidRDefault="00DA5C55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F3B825" wp14:editId="47B3BC8D">
            <wp:extent cx="5923128" cy="5444268"/>
            <wp:effectExtent l="0" t="0" r="190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899" cy="54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5F35" w14:textId="2482E3C2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4C684FFC" w14:textId="58D14D76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24EDC87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5C5C25F1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6BF69F6C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40BD9B32" w14:textId="77777777" w:rsidR="004826E3" w:rsidRDefault="004826E3" w:rsidP="004826E3">
      <w:pPr>
        <w:rPr>
          <w:noProof/>
          <w:color w:val="007DEB" w:themeColor="background2" w:themeShade="80"/>
          <w:sz w:val="32"/>
          <w:szCs w:val="32"/>
        </w:rPr>
      </w:pPr>
    </w:p>
    <w:p w14:paraId="2BC4130E" w14:textId="6F4EE53F" w:rsidR="004826E3" w:rsidRDefault="00657A0E" w:rsidP="004826E3">
      <w:pPr>
        <w:rPr>
          <w:noProof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5-</w:t>
      </w:r>
      <w:r w:rsidRPr="00657A0E">
        <w:rPr>
          <w:noProof/>
        </w:rPr>
        <w:t xml:space="preserve"> </w:t>
      </w:r>
      <w:r w:rsidR="004826E3">
        <w:rPr>
          <w:noProof/>
        </w:rPr>
        <w:t>void f(){</w:t>
      </w:r>
    </w:p>
    <w:p w14:paraId="1C1BC3C0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x=0,i=0;</w:t>
      </w:r>
    </w:p>
    <w:p w14:paraId="7031510C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y=12;</w:t>
      </w:r>
    </w:p>
    <w:p w14:paraId="2EFF3152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Int[3] n;</w:t>
      </w:r>
    </w:p>
    <w:p w14:paraId="0F13E94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While(x&lt;y){</w:t>
      </w:r>
    </w:p>
    <w:p w14:paraId="09E96ED6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N[i]=4*x;</w:t>
      </w:r>
    </w:p>
    <w:p w14:paraId="5B4DCEFF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I++;</w:t>
      </w:r>
    </w:p>
    <w:p w14:paraId="530B02DF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X+=4;}</w:t>
      </w:r>
    </w:p>
    <w:p w14:paraId="687A16F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Int m=0;</w:t>
      </w:r>
    </w:p>
    <w:p w14:paraId="2ED0593A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X=0;i=0;</w:t>
      </w:r>
    </w:p>
    <w:p w14:paraId="09FBC8D6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While(x&lt;y){</w:t>
      </w:r>
    </w:p>
    <w:p w14:paraId="1B546727" w14:textId="77777777" w:rsidR="004826E3" w:rsidRDefault="004826E3" w:rsidP="004826E3">
      <w:pPr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ab/>
        <w:t>M+=n[i];</w:t>
      </w:r>
    </w:p>
    <w:p w14:paraId="1005F97F" w14:textId="77777777" w:rsidR="004826E3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X+=4;</w:t>
      </w:r>
    </w:p>
    <w:p w14:paraId="504124B3" w14:textId="77777777" w:rsidR="004826E3" w:rsidRPr="0079350D" w:rsidRDefault="004826E3" w:rsidP="004826E3">
      <w:pPr>
        <w:ind w:firstLine="720"/>
        <w:rPr>
          <w:noProof/>
          <w:color w:val="007DEB" w:themeColor="background2" w:themeShade="80"/>
          <w:sz w:val="16"/>
          <w:szCs w:val="16"/>
        </w:rPr>
      </w:pPr>
      <w:r>
        <w:rPr>
          <w:noProof/>
          <w:color w:val="007DEB" w:themeColor="background2" w:themeShade="80"/>
          <w:sz w:val="16"/>
          <w:szCs w:val="16"/>
        </w:rPr>
        <w:t>I++;}}</w:t>
      </w:r>
    </w:p>
    <w:p w14:paraId="70959CAE" w14:textId="26518E75" w:rsidR="00657A0E" w:rsidRDefault="00657A0E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88BA45" wp14:editId="556F3503">
            <wp:extent cx="6454140" cy="644842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6920" cy="64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43B" w14:textId="1BA6F6B0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6F5285A4" w14:textId="4BDDDE43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19A48995" w14:textId="583ED96B" w:rsidR="00657A0E" w:rsidRDefault="00657A0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54385F9A" w14:textId="77777777" w:rsidR="009356A9" w:rsidRDefault="00657A0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6-</w:t>
      </w:r>
    </w:p>
    <w:p w14:paraId="76CB0A30" w14:textId="44E20A13" w:rsidR="009356A9" w:rsidRDefault="00657A0E" w:rsidP="0054398B">
      <w:pPr>
        <w:rPr>
          <w:noProof/>
        </w:rPr>
      </w:pPr>
      <w:r w:rsidRPr="00657A0E">
        <w:rPr>
          <w:noProof/>
        </w:rPr>
        <w:t xml:space="preserve"> </w:t>
      </w:r>
      <w:r w:rsidR="009356A9">
        <w:rPr>
          <w:noProof/>
        </w:rPr>
        <w:t xml:space="preserve">Void </w:t>
      </w:r>
      <w:r w:rsidR="009D3CB4">
        <w:rPr>
          <w:noProof/>
        </w:rPr>
        <w:t>f(</w:t>
      </w:r>
      <w:r w:rsidR="009356A9">
        <w:rPr>
          <w:noProof/>
        </w:rPr>
        <w:t>)</w:t>
      </w:r>
    </w:p>
    <w:p w14:paraId="3C5B8676" w14:textId="2173E954" w:rsidR="009D3CB4" w:rsidRDefault="009356A9" w:rsidP="0054398B">
      <w:pPr>
        <w:rPr>
          <w:noProof/>
        </w:rPr>
      </w:pPr>
      <w:r>
        <w:rPr>
          <w:noProof/>
        </w:rPr>
        <w:t>{</w:t>
      </w:r>
    </w:p>
    <w:p w14:paraId="651C4098" w14:textId="0A355BBD" w:rsidR="009356A9" w:rsidRDefault="009356A9" w:rsidP="0054398B">
      <w:pPr>
        <w:rPr>
          <w:noProof/>
        </w:rPr>
      </w:pPr>
      <w:r>
        <w:rPr>
          <w:noProof/>
        </w:rPr>
        <w:t>int x=15;</w:t>
      </w:r>
    </w:p>
    <w:p w14:paraId="47AAA790" w14:textId="4A2AC560" w:rsidR="009356A9" w:rsidRDefault="009356A9" w:rsidP="0054398B">
      <w:pPr>
        <w:rPr>
          <w:noProof/>
        </w:rPr>
      </w:pPr>
      <w:r>
        <w:rPr>
          <w:noProof/>
        </w:rPr>
        <w:t>int y=5;</w:t>
      </w:r>
    </w:p>
    <w:p w14:paraId="7E0812D7" w14:textId="6C6D647A" w:rsidR="009356A9" w:rsidRDefault="009356A9" w:rsidP="0054398B">
      <w:pPr>
        <w:rPr>
          <w:noProof/>
        </w:rPr>
      </w:pPr>
      <w:r>
        <w:rPr>
          <w:noProof/>
        </w:rPr>
        <w:t>int n=x-y;</w:t>
      </w:r>
    </w:p>
    <w:p w14:paraId="3BB495DB" w14:textId="2AB85734" w:rsidR="009356A9" w:rsidRDefault="009356A9" w:rsidP="0054398B">
      <w:pPr>
        <w:rPr>
          <w:noProof/>
        </w:rPr>
      </w:pPr>
      <w:r>
        <w:rPr>
          <w:noProof/>
        </w:rPr>
        <w:t>if(n!=10)</w:t>
      </w:r>
    </w:p>
    <w:p w14:paraId="7CF6317D" w14:textId="0C8F1C7E" w:rsidR="009356A9" w:rsidRDefault="009356A9" w:rsidP="0054398B">
      <w:pPr>
        <w:rPr>
          <w:noProof/>
        </w:rPr>
      </w:pPr>
      <w:r>
        <w:rPr>
          <w:noProof/>
        </w:rPr>
        <w:tab/>
        <w:t>int m=28|80;</w:t>
      </w:r>
    </w:p>
    <w:p w14:paraId="6944BB41" w14:textId="19E5E55B" w:rsidR="009356A9" w:rsidRDefault="009356A9" w:rsidP="0054398B">
      <w:pPr>
        <w:rPr>
          <w:noProof/>
        </w:rPr>
      </w:pPr>
      <w:r>
        <w:rPr>
          <w:noProof/>
        </w:rPr>
        <w:t>else   {    m=8;</w:t>
      </w:r>
    </w:p>
    <w:p w14:paraId="6EBD9E08" w14:textId="07374697" w:rsidR="009356A9" w:rsidRDefault="009356A9" w:rsidP="0054398B">
      <w:pPr>
        <w:rPr>
          <w:noProof/>
        </w:rPr>
      </w:pPr>
      <w:r>
        <w:rPr>
          <w:noProof/>
        </w:rPr>
        <w:tab/>
        <w:t>if(m&lt;14)</w:t>
      </w:r>
    </w:p>
    <w:p w14:paraId="6E9BC34E" w14:textId="08D89B63" w:rsidR="009356A9" w:rsidRDefault="009356A9" w:rsidP="0054398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p=1;</w:t>
      </w:r>
    </w:p>
    <w:p w14:paraId="10F5DEB1" w14:textId="77777777" w:rsidR="009356A9" w:rsidRDefault="009356A9" w:rsidP="0054398B">
      <w:pPr>
        <w:rPr>
          <w:noProof/>
        </w:rPr>
      </w:pPr>
      <w:r>
        <w:rPr>
          <w:noProof/>
        </w:rPr>
        <w:tab/>
        <w:t>else int p=0;}</w:t>
      </w:r>
    </w:p>
    <w:p w14:paraId="78CDD571" w14:textId="6652C8FF" w:rsidR="009356A9" w:rsidRDefault="009356A9" w:rsidP="0054398B">
      <w:pPr>
        <w:rPr>
          <w:noProof/>
        </w:rPr>
      </w:pPr>
      <w:r>
        <w:rPr>
          <w:noProof/>
        </w:rPr>
        <w:t>}</w:t>
      </w:r>
    </w:p>
    <w:p w14:paraId="7E27B1DD" w14:textId="237E38F3" w:rsidR="00657A0E" w:rsidRDefault="00657A0E" w:rsidP="005439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5BB05" wp14:editId="3E50164A">
            <wp:extent cx="6335395" cy="62293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8499" w14:textId="556920E4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CE338D" w14:textId="55554DA8" w:rsidR="00DA5C55" w:rsidRDefault="00DA5C5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013ACDFA" w14:textId="47FC8E9E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EF80FFA" w14:textId="4D89C130" w:rsidR="00AB7DD5" w:rsidRDefault="00AB7DD5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35644AB7" w14:textId="109DF777" w:rsidR="0091046E" w:rsidRPr="00C838E6" w:rsidRDefault="0091046E" w:rsidP="0091046E">
      <w:pPr>
        <w:rPr>
          <w:rFonts w:asciiTheme="minorBidi" w:hAnsiTheme="minorBidi"/>
          <w:b/>
          <w:bCs/>
          <w:sz w:val="28"/>
          <w:szCs w:val="28"/>
          <w:u w:val="single"/>
        </w:rPr>
      </w:pPr>
      <w:r>
        <w:rPr>
          <w:noProof/>
          <w:color w:val="007DEB" w:themeColor="background2" w:themeShade="80"/>
          <w:sz w:val="32"/>
          <w:szCs w:val="32"/>
        </w:rPr>
        <w:lastRenderedPageBreak/>
        <w:t>6-</w:t>
      </w:r>
      <w:r w:rsidRPr="0091046E">
        <w:rPr>
          <w:rFonts w:asciiTheme="minorBidi" w:hAnsiTheme="minorBidi"/>
          <w:color w:val="007DEB" w:themeColor="background2" w:themeShade="80"/>
          <w:sz w:val="32"/>
          <w:szCs w:val="32"/>
          <w:u w:val="single"/>
        </w:rPr>
        <w:t>Assumptions</w:t>
      </w:r>
    </w:p>
    <w:p w14:paraId="63932CF7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 xml:space="preserve">1. </w:t>
      </w:r>
      <w:r>
        <w:rPr>
          <w:sz w:val="28"/>
          <w:szCs w:val="28"/>
        </w:rPr>
        <w:t>Operation name</w:t>
      </w:r>
      <w:r w:rsidRPr="00C838E6">
        <w:rPr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 w:rsidRPr="00C838E6">
        <w:rPr>
          <w:sz w:val="28"/>
          <w:szCs w:val="28"/>
        </w:rPr>
        <w:t xml:space="preserve"> separated from the </w:t>
      </w:r>
      <w:r>
        <w:rPr>
          <w:sz w:val="28"/>
          <w:szCs w:val="28"/>
        </w:rPr>
        <w:t>rest of instructions</w:t>
      </w:r>
      <w:r w:rsidRPr="00C838E6">
        <w:rPr>
          <w:sz w:val="28"/>
          <w:szCs w:val="28"/>
        </w:rPr>
        <w:t xml:space="preserve"> by commas, not spaces.</w:t>
      </w:r>
    </w:p>
    <w:p w14:paraId="2030DB72" w14:textId="77777777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 xml:space="preserve">For example: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add</w:t>
      </w:r>
      <w:proofErr w:type="gramStart"/>
      <w:r w:rsidRPr="001D1B15">
        <w:rPr>
          <w:rFonts w:asciiTheme="minorBidi" w:hAnsiTheme="minorBidi"/>
          <w:b/>
          <w:bCs/>
          <w:sz w:val="28"/>
          <w:szCs w:val="28"/>
        </w:rPr>
        <w:t>,rd,rs,rt</w:t>
      </w:r>
      <w:proofErr w:type="spellEnd"/>
      <w:proofErr w:type="gramEnd"/>
    </w:p>
    <w:p w14:paraId="0D5F647B" w14:textId="77777777" w:rsidR="0091046E" w:rsidRPr="001D1B15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instead of</w:t>
      </w:r>
      <w:r w:rsidRPr="001D1B15">
        <w:rPr>
          <w:rFonts w:asciiTheme="minorBidi" w:hAnsiTheme="minorBidi"/>
          <w:b/>
          <w:bCs/>
          <w:sz w:val="28"/>
          <w:szCs w:val="28"/>
        </w:rPr>
        <w:t xml:space="preserve">: add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rd</w:t>
      </w:r>
      <w:proofErr w:type="spellEnd"/>
      <w:r w:rsidRPr="001D1B15">
        <w:rPr>
          <w:rFonts w:asciiTheme="minorBidi" w:hAnsiTheme="minorBidi"/>
          <w:b/>
          <w:bCs/>
          <w:sz w:val="28"/>
          <w:szCs w:val="28"/>
        </w:rPr>
        <w:t xml:space="preserve">,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rs</w:t>
      </w:r>
      <w:proofErr w:type="spellEnd"/>
      <w:r w:rsidRPr="001D1B15">
        <w:rPr>
          <w:rFonts w:asciiTheme="minorBidi" w:hAnsiTheme="minorBidi"/>
          <w:b/>
          <w:bCs/>
          <w:sz w:val="28"/>
          <w:szCs w:val="28"/>
        </w:rPr>
        <w:t xml:space="preserve">, </w:t>
      </w:r>
      <w:proofErr w:type="spellStart"/>
      <w:r w:rsidRPr="001D1B15">
        <w:rPr>
          <w:rFonts w:asciiTheme="minorBidi" w:hAnsiTheme="minorBidi"/>
          <w:b/>
          <w:bCs/>
          <w:sz w:val="28"/>
          <w:szCs w:val="28"/>
        </w:rPr>
        <w:t>rt</w:t>
      </w:r>
      <w:proofErr w:type="spellEnd"/>
    </w:p>
    <w:p w14:paraId="1F9E81C7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2. The instructions format is somewhat different from the mars instructions format. The format for memory instructions is as follows:</w:t>
      </w:r>
    </w:p>
    <w:p w14:paraId="1EE56086" w14:textId="77777777" w:rsidR="0091046E" w:rsidRDefault="0091046E" w:rsidP="0091046E">
      <w:pPr>
        <w:jc w:val="mediumKashida"/>
        <w:rPr>
          <w:b/>
          <w:bCs/>
          <w:sz w:val="36"/>
          <w:szCs w:val="36"/>
        </w:rPr>
      </w:pPr>
      <w:proofErr w:type="spellStart"/>
      <w:proofErr w:type="gramStart"/>
      <w:r w:rsidRPr="00625607">
        <w:rPr>
          <w:b/>
          <w:bCs/>
          <w:sz w:val="36"/>
          <w:szCs w:val="36"/>
        </w:rPr>
        <w:t>sw,</w:t>
      </w:r>
      <w:proofErr w:type="gramEnd"/>
      <w:r w:rsidRPr="00625607">
        <w:rPr>
          <w:b/>
          <w:bCs/>
          <w:sz w:val="36"/>
          <w:szCs w:val="36"/>
        </w:rPr>
        <w:t>rd,rt,offset</w:t>
      </w:r>
      <w:proofErr w:type="spellEnd"/>
    </w:p>
    <w:p w14:paraId="60B4B51E" w14:textId="77777777" w:rsidR="0091046E" w:rsidRPr="00C838E6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3. The stack pointer’s increas</w:t>
      </w:r>
      <w:r>
        <w:rPr>
          <w:sz w:val="28"/>
          <w:szCs w:val="28"/>
        </w:rPr>
        <w:t>ing</w:t>
      </w:r>
      <w:r w:rsidRPr="00C838E6">
        <w:rPr>
          <w:sz w:val="28"/>
          <w:szCs w:val="28"/>
        </w:rPr>
        <w:t xml:space="preserve"> direction is reversed (For example, to add data to the memory, stack pointer should be incremented, not decremented)</w:t>
      </w:r>
      <w:r>
        <w:rPr>
          <w:sz w:val="28"/>
          <w:szCs w:val="28"/>
        </w:rPr>
        <w:t>.</w:t>
      </w:r>
    </w:p>
    <w:p w14:paraId="0F9521D5" w14:textId="44F7AA00" w:rsidR="0091046E" w:rsidRDefault="0091046E" w:rsidP="0091046E">
      <w:pPr>
        <w:jc w:val="mediumKashida"/>
        <w:rPr>
          <w:sz w:val="28"/>
          <w:szCs w:val="28"/>
        </w:rPr>
      </w:pPr>
      <w:r w:rsidRPr="00C838E6">
        <w:rPr>
          <w:sz w:val="28"/>
          <w:szCs w:val="28"/>
        </w:rPr>
        <w:t>4. Labels should not be followed by anything in the same line, instructions are written in a new line.</w:t>
      </w:r>
    </w:p>
    <w:p w14:paraId="6C419DDC" w14:textId="1D1DF111" w:rsidR="004826E3" w:rsidRDefault="004826E3" w:rsidP="0091046E">
      <w:pPr>
        <w:jc w:val="mediumKashida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cant run two programs after each other you must close the assembler first and reopen it.</w:t>
      </w:r>
    </w:p>
    <w:p w14:paraId="23926B51" w14:textId="04045602" w:rsidR="0091046E" w:rsidRDefault="0091046E" w:rsidP="0054398B">
      <w:pPr>
        <w:rPr>
          <w:noProof/>
          <w:color w:val="007DEB" w:themeColor="background2" w:themeShade="80"/>
          <w:sz w:val="32"/>
          <w:szCs w:val="32"/>
        </w:rPr>
      </w:pPr>
    </w:p>
    <w:p w14:paraId="4130879E" w14:textId="3ED59A6F" w:rsidR="00AB7DD5" w:rsidRDefault="0091046E" w:rsidP="0054398B">
      <w:pPr>
        <w:rPr>
          <w:noProof/>
          <w:color w:val="007DEB" w:themeColor="background2" w:themeShade="80"/>
          <w:sz w:val="32"/>
          <w:szCs w:val="32"/>
        </w:rPr>
      </w:pPr>
      <w:r>
        <w:rPr>
          <w:noProof/>
          <w:color w:val="007DEB" w:themeColor="background2" w:themeShade="80"/>
          <w:sz w:val="32"/>
          <w:szCs w:val="32"/>
        </w:rPr>
        <w:t>7</w:t>
      </w:r>
      <w:r w:rsidR="00AB7DD5">
        <w:rPr>
          <w:noProof/>
          <w:color w:val="007DEB" w:themeColor="background2" w:themeShade="80"/>
          <w:sz w:val="32"/>
          <w:szCs w:val="32"/>
        </w:rPr>
        <w:t>-Work:</w:t>
      </w:r>
    </w:p>
    <w:p w14:paraId="4A793F1F" w14:textId="77777777" w:rsidR="0091046E" w:rsidRPr="00C838E6" w:rsidRDefault="0091046E" w:rsidP="0091046E">
      <w:pPr>
        <w:jc w:val="mediumKashida"/>
        <w:rPr>
          <w:rFonts w:asciiTheme="minorBidi" w:hAnsiTheme="minorBidi"/>
          <w:sz w:val="28"/>
          <w:szCs w:val="28"/>
        </w:rPr>
      </w:pPr>
      <w:r w:rsidRPr="00C838E6">
        <w:rPr>
          <w:rFonts w:asciiTheme="minorBidi" w:hAnsiTheme="minorBidi"/>
          <w:sz w:val="28"/>
          <w:szCs w:val="28"/>
        </w:rPr>
        <w:t>This project was distributed among the team members in the following way:</w:t>
      </w:r>
    </w:p>
    <w:p w14:paraId="287775E2" w14:textId="1C17E21C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>Medhat Ashraf Abdo</w:t>
      </w:r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09F22EFB" w14:textId="10AA3A35" w:rsidR="0091046E" w:rsidRPr="0091046E" w:rsidRDefault="0091046E" w:rsidP="0091046E">
      <w:pPr>
        <w:jc w:val="mediumKashida"/>
        <w:rPr>
          <w:rFonts w:asciiTheme="minorBidi" w:hAnsiTheme="minorBidi"/>
          <w:sz w:val="24"/>
          <w:szCs w:val="24"/>
        </w:rPr>
      </w:pPr>
      <w:proofErr w:type="spellStart"/>
      <w:r w:rsidRPr="0091046E">
        <w:rPr>
          <w:rFonts w:asciiTheme="minorBidi" w:hAnsiTheme="minorBidi"/>
          <w:sz w:val="24"/>
          <w:szCs w:val="24"/>
        </w:rPr>
        <w:t>GUI</w:t>
      </w:r>
      <w:proofErr w:type="gramStart"/>
      <w:r w:rsidRPr="0091046E">
        <w:rPr>
          <w:rFonts w:asciiTheme="minorBidi" w:hAnsiTheme="minorBidi"/>
          <w:sz w:val="24"/>
          <w:szCs w:val="24"/>
        </w:rPr>
        <w:t>,instruction</w:t>
      </w:r>
      <w:proofErr w:type="spellEnd"/>
      <w:proofErr w:type="gramEnd"/>
      <w:r w:rsidRPr="0091046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1046E">
        <w:rPr>
          <w:rFonts w:asciiTheme="minorBidi" w:hAnsiTheme="minorBidi"/>
          <w:sz w:val="24"/>
          <w:szCs w:val="24"/>
        </w:rPr>
        <w:t>memory,instructions,parse,sift</w:t>
      </w:r>
      <w:proofErr w:type="spellEnd"/>
      <w:r w:rsidRPr="0091046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1046E">
        <w:rPr>
          <w:rFonts w:asciiTheme="minorBidi" w:hAnsiTheme="minorBidi"/>
          <w:sz w:val="24"/>
          <w:szCs w:val="24"/>
        </w:rPr>
        <w:t>lift,labels,testing</w:t>
      </w:r>
      <w:proofErr w:type="spellEnd"/>
      <w:r w:rsidRPr="0091046E">
        <w:rPr>
          <w:rFonts w:asciiTheme="minorBidi" w:hAnsiTheme="minorBidi"/>
          <w:sz w:val="24"/>
          <w:szCs w:val="24"/>
        </w:rPr>
        <w:t xml:space="preserve"> ,report</w:t>
      </w:r>
      <w:r w:rsidR="00492703">
        <w:rPr>
          <w:rFonts w:asciiTheme="minorBidi" w:hAnsiTheme="minorBidi"/>
          <w:sz w:val="24"/>
          <w:szCs w:val="24"/>
        </w:rPr>
        <w:t>.</w:t>
      </w:r>
    </w:p>
    <w:p w14:paraId="2B00F86D" w14:textId="5B4A0EC8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r w:rsidRPr="00C838E6">
        <w:rPr>
          <w:rFonts w:asciiTheme="minorBidi" w:hAnsiTheme="minorBidi"/>
          <w:b/>
          <w:bCs/>
          <w:sz w:val="28"/>
          <w:szCs w:val="28"/>
          <w:u w:val="single"/>
        </w:rPr>
        <w:t>Hazem Hamada Abdellatif</w:t>
      </w:r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5F472BA3" w14:textId="7561D20A" w:rsidR="0091046E" w:rsidRPr="0091046E" w:rsidRDefault="0091046E" w:rsidP="0091046E">
      <w:pPr>
        <w:jc w:val="mediumKashida"/>
        <w:rPr>
          <w:rFonts w:asciiTheme="minorBidi" w:hAnsiTheme="minorBidi"/>
          <w:sz w:val="24"/>
          <w:szCs w:val="24"/>
        </w:rPr>
      </w:pPr>
      <w:r w:rsidRPr="0091046E">
        <w:rPr>
          <w:rFonts w:asciiTheme="minorBidi" w:hAnsiTheme="minorBidi"/>
          <w:sz w:val="24"/>
          <w:szCs w:val="24"/>
        </w:rPr>
        <w:t xml:space="preserve">Compile, run, next ins. Action listener, Data </w:t>
      </w:r>
      <w:proofErr w:type="gramStart"/>
      <w:r w:rsidRPr="0091046E">
        <w:rPr>
          <w:rFonts w:asciiTheme="minorBidi" w:hAnsiTheme="minorBidi"/>
          <w:sz w:val="24"/>
          <w:szCs w:val="24"/>
        </w:rPr>
        <w:t>memory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,register</w:t>
      </w:r>
      <w:proofErr w:type="gramEnd"/>
      <w:r w:rsidRPr="0091046E">
        <w:rPr>
          <w:rFonts w:asciiTheme="minorBidi" w:hAnsiTheme="minorBidi"/>
          <w:sz w:val="24"/>
          <w:szCs w:val="24"/>
        </w:rPr>
        <w:t xml:space="preserve"> file,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mux,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PC,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sign extend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,testing</w:t>
      </w:r>
      <w:r w:rsidR="00492703">
        <w:rPr>
          <w:rFonts w:asciiTheme="minorBidi" w:hAnsiTheme="minorBidi"/>
          <w:sz w:val="24"/>
          <w:szCs w:val="24"/>
        </w:rPr>
        <w:t xml:space="preserve"> </w:t>
      </w:r>
      <w:r w:rsidRPr="0091046E">
        <w:rPr>
          <w:rFonts w:asciiTheme="minorBidi" w:hAnsiTheme="minorBidi"/>
          <w:sz w:val="24"/>
          <w:szCs w:val="24"/>
        </w:rPr>
        <w:t>,report</w:t>
      </w:r>
      <w:r w:rsidR="00492703">
        <w:rPr>
          <w:rFonts w:asciiTheme="minorBidi" w:hAnsiTheme="minorBidi"/>
          <w:sz w:val="24"/>
          <w:szCs w:val="24"/>
        </w:rPr>
        <w:t>.</w:t>
      </w:r>
    </w:p>
    <w:p w14:paraId="4861F557" w14:textId="27AF58A9" w:rsidR="0091046E" w:rsidRDefault="0091046E" w:rsidP="0091046E">
      <w:pPr>
        <w:jc w:val="mediumKashida"/>
        <w:rPr>
          <w:rFonts w:asciiTheme="minorBidi" w:hAnsiTheme="minorBidi"/>
          <w:b/>
          <w:bCs/>
          <w:sz w:val="28"/>
          <w:szCs w:val="28"/>
          <w:u w:val="single"/>
        </w:rPr>
      </w:pPr>
      <w:r w:rsidRPr="00C838E6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Ahmad Abdallah Mohammad</w:t>
      </w:r>
      <w:r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54B18520" w14:textId="7BC919B2" w:rsidR="004D4DB1" w:rsidRPr="004826E3" w:rsidRDefault="0091046E" w:rsidP="004826E3">
      <w:pPr>
        <w:jc w:val="mediumKashida"/>
        <w:rPr>
          <w:rFonts w:asciiTheme="minorBidi" w:hAnsiTheme="minorBidi"/>
          <w:sz w:val="24"/>
          <w:szCs w:val="24"/>
        </w:rPr>
      </w:pPr>
      <w:r w:rsidRPr="00492703">
        <w:rPr>
          <w:rFonts w:asciiTheme="minorBidi" w:hAnsiTheme="minorBidi"/>
          <w:sz w:val="24"/>
          <w:szCs w:val="24"/>
        </w:rPr>
        <w:t xml:space="preserve">Control </w:t>
      </w:r>
      <w:proofErr w:type="spellStart"/>
      <w:r w:rsidRPr="00492703">
        <w:rPr>
          <w:rFonts w:asciiTheme="minorBidi" w:hAnsiTheme="minorBidi"/>
          <w:sz w:val="24"/>
          <w:szCs w:val="24"/>
        </w:rPr>
        <w:t>unit</w:t>
      </w:r>
      <w:proofErr w:type="gramStart"/>
      <w:r w:rsidRPr="00492703">
        <w:rPr>
          <w:rFonts w:asciiTheme="minorBidi" w:hAnsiTheme="minorBidi"/>
          <w:sz w:val="24"/>
          <w:szCs w:val="24"/>
        </w:rPr>
        <w:t>,Alu</w:t>
      </w:r>
      <w:proofErr w:type="spellEnd"/>
      <w:proofErr w:type="gramEnd"/>
      <w:r w:rsidRPr="00492703">
        <w:rPr>
          <w:rFonts w:asciiTheme="minorBidi" w:hAnsiTheme="minorBidi"/>
          <w:sz w:val="24"/>
          <w:szCs w:val="24"/>
        </w:rPr>
        <w:t xml:space="preserve"> control, </w:t>
      </w:r>
      <w:proofErr w:type="spellStart"/>
      <w:r w:rsidRPr="00492703">
        <w:rPr>
          <w:rFonts w:asciiTheme="minorBidi" w:hAnsiTheme="minorBidi"/>
          <w:sz w:val="24"/>
          <w:szCs w:val="24"/>
        </w:rPr>
        <w:t>Alu</w:t>
      </w:r>
      <w:proofErr w:type="spellEnd"/>
      <w:r w:rsidRPr="00492703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92703">
        <w:rPr>
          <w:rFonts w:asciiTheme="minorBidi" w:hAnsiTheme="minorBidi"/>
          <w:sz w:val="24"/>
          <w:szCs w:val="24"/>
        </w:rPr>
        <w:t>adder,testing,report</w:t>
      </w:r>
      <w:proofErr w:type="spellEnd"/>
      <w:r w:rsidR="00492703">
        <w:rPr>
          <w:rFonts w:asciiTheme="minorBidi" w:hAnsiTheme="minorBidi"/>
          <w:sz w:val="24"/>
          <w:szCs w:val="24"/>
        </w:rPr>
        <w:t>.</w:t>
      </w:r>
    </w:p>
    <w:sectPr w:rsidR="004D4DB1" w:rsidRPr="004826E3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B191F7" w14:textId="77777777" w:rsidR="00AE2FBB" w:rsidRDefault="00AE2FBB" w:rsidP="00C6554A">
      <w:pPr>
        <w:spacing w:before="0" w:after="0" w:line="240" w:lineRule="auto"/>
      </w:pPr>
      <w:r>
        <w:separator/>
      </w:r>
    </w:p>
  </w:endnote>
  <w:endnote w:type="continuationSeparator" w:id="0">
    <w:p w14:paraId="50301B1F" w14:textId="77777777" w:rsidR="00AE2FBB" w:rsidRDefault="00AE2FB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F776D" w14:textId="77777777" w:rsidR="00D01AC0" w:rsidRDefault="00D01AC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D254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C7895E" w14:textId="77777777" w:rsidR="00AE2FBB" w:rsidRDefault="00AE2FB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C1C3359" w14:textId="77777777" w:rsidR="00AE2FBB" w:rsidRDefault="00AE2FB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B61"/>
    <w:rsid w:val="00020E7F"/>
    <w:rsid w:val="000E040A"/>
    <w:rsid w:val="000F25C6"/>
    <w:rsid w:val="00201D75"/>
    <w:rsid w:val="002021E1"/>
    <w:rsid w:val="002554CD"/>
    <w:rsid w:val="00293B83"/>
    <w:rsid w:val="002B4294"/>
    <w:rsid w:val="00333D0D"/>
    <w:rsid w:val="00372A06"/>
    <w:rsid w:val="00397434"/>
    <w:rsid w:val="003C0832"/>
    <w:rsid w:val="003E0383"/>
    <w:rsid w:val="00462134"/>
    <w:rsid w:val="004826E3"/>
    <w:rsid w:val="00492703"/>
    <w:rsid w:val="004C049F"/>
    <w:rsid w:val="004D4DB1"/>
    <w:rsid w:val="005000E2"/>
    <w:rsid w:val="0054398B"/>
    <w:rsid w:val="00575DBA"/>
    <w:rsid w:val="005E73AA"/>
    <w:rsid w:val="0062136D"/>
    <w:rsid w:val="00657A0E"/>
    <w:rsid w:val="0066013C"/>
    <w:rsid w:val="006A3CE7"/>
    <w:rsid w:val="006E4CA3"/>
    <w:rsid w:val="006F3A7D"/>
    <w:rsid w:val="00772EB9"/>
    <w:rsid w:val="0079350D"/>
    <w:rsid w:val="007A0F7E"/>
    <w:rsid w:val="00820893"/>
    <w:rsid w:val="00866BF5"/>
    <w:rsid w:val="008819C5"/>
    <w:rsid w:val="008D2549"/>
    <w:rsid w:val="008E2B05"/>
    <w:rsid w:val="00907098"/>
    <w:rsid w:val="0091046E"/>
    <w:rsid w:val="009356A9"/>
    <w:rsid w:val="009755A9"/>
    <w:rsid w:val="00984179"/>
    <w:rsid w:val="009D3CB4"/>
    <w:rsid w:val="00A82B61"/>
    <w:rsid w:val="00AB7DD5"/>
    <w:rsid w:val="00AE2FBB"/>
    <w:rsid w:val="00B316D3"/>
    <w:rsid w:val="00B85638"/>
    <w:rsid w:val="00C11C9F"/>
    <w:rsid w:val="00C6554A"/>
    <w:rsid w:val="00CA7157"/>
    <w:rsid w:val="00CC0936"/>
    <w:rsid w:val="00D01AC0"/>
    <w:rsid w:val="00DA5C55"/>
    <w:rsid w:val="00DC3E15"/>
    <w:rsid w:val="00E75629"/>
    <w:rsid w:val="00E90DB7"/>
    <w:rsid w:val="00EC383C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945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2EB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F3A7D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2EB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F3A7D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http://upload.wikimedia.org/wikipedia/commons/b/b7/AMD_X2_3600.jp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sham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Ima18</b:Tag>
    <b:SourceType>InternetSite</b:SourceType>
    <b:Guid>{B458713A-B51C-447D-B53F-E00886583E09}</b:Guid>
    <b:Title>Image</b:Title>
    <b:InternetSiteTitle>Wikipedia: The Free Encyclopedia</b:InternetSiteTitle>
    <b:ProductionCompany/>
    <b:Year/>
    <b:Month/>
    <b:Day/>
    <b:YearAccessed>2018</b:YearAccessed>
    <b:MonthAccessed>5</b:MonthAccessed>
    <b:DayAccessed>8</b:DayAccessed>
    <b:URL>http://commons.wikimedia.org/wiki/File:AMD_X2_3600.jpg</b:URL>
    <b:Version/>
    <b:ShortTitle/>
    <b:StandardNumber/>
    <b:Comments/>
    <b:Medium/>
    <b:DOI/>
  </b:Source>
</b:Sources>
</file>

<file path=customXml/itemProps1.xml><?xml version="1.0" encoding="utf-8"?>
<ds:datastoreItem xmlns:ds="http://schemas.openxmlformats.org/officeDocument/2006/customXml" ds:itemID="{623A7C73-16B1-4FBB-AF6E-FCADADED5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489</TotalTime>
  <Pages>21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zoma.H</dc:creator>
  <cp:keywords/>
  <dc:description/>
  <cp:lastModifiedBy>Medhat AlHaddad</cp:lastModifiedBy>
  <cp:revision>15</cp:revision>
  <dcterms:created xsi:type="dcterms:W3CDTF">2018-05-08T12:18:00Z</dcterms:created>
  <dcterms:modified xsi:type="dcterms:W3CDTF">2019-04-08T17:43:00Z</dcterms:modified>
</cp:coreProperties>
</file>