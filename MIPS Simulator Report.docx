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29A0210" w14:textId="21546EF3" w:rsidR="00A82B61" w:rsidRDefault="00A82B61" w:rsidP="00C6554A">
      <w:pPr>
        <w:pStyle w:val="Photo"/>
        <w:rPr>
          <w:rFonts w:eastAsia="Times New Roman"/>
        </w:rPr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>
        <w:rPr>
          <w:rFonts w:eastAsia="Times New Roman"/>
          <w:noProof/>
        </w:rPr>
        <w:drawing>
          <wp:inline distT="0" distB="0" distL="0" distR="0" wp14:anchorId="1B37EDE6" wp14:editId="4BAE44C8">
            <wp:extent cx="4525010" cy="3017520"/>
            <wp:effectExtent l="0" t="0" r="8890" b="0"/>
            <wp:docPr id="1" name="Picture 1" descr="http://upload.wikimedia.org/wikipedia/commons/b/b7/AMD_X2_3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commons/b/b7/AMD_X2_3600.jpg"/>
                    <pic:cNvPicPr>
                      <a:picLocks noChangeAspect="1" noChangeArrowheads="1"/>
                    </pic:cNvPicPr>
                  </pic:nvPicPr>
                  <pic:blipFill>
                    <a:blip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01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</w:rPr>
        <w:br/>
      </w:r>
    </w:p>
    <w:p w14:paraId="5274E307" w14:textId="77917748" w:rsidR="00C6554A" w:rsidRPr="008B5277" w:rsidRDefault="00C6554A" w:rsidP="00C6554A">
      <w:pPr>
        <w:pStyle w:val="Photo"/>
      </w:pPr>
    </w:p>
    <w:bookmarkEnd w:id="0"/>
    <w:bookmarkEnd w:id="1"/>
    <w:bookmarkEnd w:id="2"/>
    <w:bookmarkEnd w:id="3"/>
    <w:bookmarkEnd w:id="4"/>
    <w:p w14:paraId="69366F5D" w14:textId="4E1B26F3" w:rsidR="00C6554A" w:rsidRDefault="00A82B61" w:rsidP="00C6554A">
      <w:pPr>
        <w:pStyle w:val="Title"/>
      </w:pPr>
      <w:r>
        <w:t>MIPS Simulator Report</w:t>
      </w:r>
    </w:p>
    <w:p w14:paraId="7B325F09" w14:textId="77777777" w:rsidR="00A82B61" w:rsidRPr="00A82B61" w:rsidRDefault="00A82B61" w:rsidP="00C6554A">
      <w:pPr>
        <w:pStyle w:val="ContactInfo"/>
        <w:rPr>
          <w:rFonts w:ascii="Andalus" w:eastAsiaTheme="majorEastAsia" w:hAnsi="Andalus" w:cs="Andalus"/>
          <w:caps/>
          <w:sz w:val="56"/>
          <w:szCs w:val="56"/>
        </w:rPr>
      </w:pPr>
      <w:r w:rsidRPr="00A82B61">
        <w:rPr>
          <w:rFonts w:ascii="Andalus" w:eastAsiaTheme="majorEastAsia" w:hAnsi="Andalus" w:cs="Andalus"/>
          <w:caps/>
          <w:sz w:val="56"/>
          <w:szCs w:val="56"/>
        </w:rPr>
        <w:t xml:space="preserve">CSE116: Computer Architecture </w:t>
      </w:r>
    </w:p>
    <w:p w14:paraId="3670AE5A" w14:textId="45190C13" w:rsidR="00A82B61" w:rsidRPr="00A82B61" w:rsidRDefault="00A82B61" w:rsidP="00575DBA">
      <w:pPr>
        <w:pStyle w:val="ContactInfo"/>
        <w:ind w:left="720"/>
        <w:jc w:val="left"/>
        <w:rPr>
          <w:sz w:val="32"/>
          <w:szCs w:val="32"/>
        </w:rPr>
      </w:pPr>
      <w:r w:rsidRPr="00A82B61">
        <w:rPr>
          <w:sz w:val="32"/>
          <w:szCs w:val="32"/>
        </w:rPr>
        <w:t>Made By:</w:t>
      </w:r>
      <w:bookmarkStart w:id="5" w:name="_GoBack"/>
      <w:bookmarkEnd w:id="5"/>
      <w:r w:rsidR="00575DBA" w:rsidRPr="00A82B61">
        <w:rPr>
          <w:sz w:val="32"/>
          <w:szCs w:val="32"/>
        </w:rPr>
        <w:t xml:space="preserve"> </w:t>
      </w:r>
      <w:r w:rsidRPr="00A82B61">
        <w:rPr>
          <w:sz w:val="32"/>
          <w:szCs w:val="32"/>
        </w:rPr>
        <w:t>Medhat Ashraf Abdo Elhadad</w:t>
      </w:r>
      <w:proofErr w:type="gramStart"/>
      <w:r w:rsidRPr="00A82B61">
        <w:rPr>
          <w:rFonts w:ascii="Arial" w:hAnsi="Arial" w:cs="Arial"/>
          <w:sz w:val="32"/>
          <w:szCs w:val="32"/>
        </w:rPr>
        <w:t>,11p1109</w:t>
      </w:r>
      <w:proofErr w:type="gramEnd"/>
    </w:p>
    <w:p w14:paraId="354F3C2D" w14:textId="77777777" w:rsidR="00575DBA" w:rsidRDefault="00A82B61" w:rsidP="00A82B61">
      <w:pPr>
        <w:pStyle w:val="ContactInfo"/>
        <w:ind w:left="1440"/>
        <w:jc w:val="left"/>
        <w:rPr>
          <w:sz w:val="32"/>
          <w:szCs w:val="32"/>
        </w:rPr>
      </w:pPr>
      <w:r>
        <w:rPr>
          <w:sz w:val="32"/>
          <w:szCs w:val="32"/>
        </w:rPr>
        <w:t xml:space="preserve">        </w:t>
      </w:r>
      <w:r w:rsidRPr="00A82B61">
        <w:rPr>
          <w:sz w:val="32"/>
          <w:szCs w:val="32"/>
        </w:rPr>
        <w:t xml:space="preserve">Ahmad </w:t>
      </w:r>
      <w:proofErr w:type="spellStart"/>
      <w:r w:rsidRPr="00A82B61">
        <w:rPr>
          <w:sz w:val="32"/>
          <w:szCs w:val="32"/>
        </w:rPr>
        <w:t>Abdalla</w:t>
      </w:r>
      <w:proofErr w:type="spellEnd"/>
      <w:r w:rsidRPr="00A82B61">
        <w:rPr>
          <w:sz w:val="32"/>
          <w:szCs w:val="32"/>
        </w:rPr>
        <w:t xml:space="preserve"> Medany</w:t>
      </w:r>
      <w:proofErr w:type="gramStart"/>
      <w:r w:rsidRPr="00A82B61">
        <w:rPr>
          <w:sz w:val="32"/>
          <w:szCs w:val="32"/>
        </w:rPr>
        <w:t>,16p</w:t>
      </w:r>
      <w:r w:rsidR="00EC383C">
        <w:rPr>
          <w:sz w:val="32"/>
          <w:szCs w:val="32"/>
        </w:rPr>
        <w:t>6072</w:t>
      </w:r>
      <w:proofErr w:type="gramEnd"/>
    </w:p>
    <w:p w14:paraId="0C967E95" w14:textId="0ADE7B92" w:rsidR="00C6554A" w:rsidRDefault="00575DBA" w:rsidP="00575DBA">
      <w:pPr>
        <w:pStyle w:val="ContactInfo"/>
        <w:ind w:left="1440"/>
        <w:jc w:val="left"/>
      </w:pPr>
      <w:r>
        <w:rPr>
          <w:sz w:val="28"/>
          <w:szCs w:val="28"/>
        </w:rPr>
        <w:t xml:space="preserve">         </w:t>
      </w:r>
      <w:proofErr w:type="spellStart"/>
      <w:r w:rsidRPr="00575DBA">
        <w:rPr>
          <w:sz w:val="28"/>
          <w:szCs w:val="28"/>
        </w:rPr>
        <w:t>Hazem</w:t>
      </w:r>
      <w:proofErr w:type="spellEnd"/>
      <w:r w:rsidRPr="00575DBA">
        <w:rPr>
          <w:sz w:val="28"/>
          <w:szCs w:val="28"/>
        </w:rPr>
        <w:t xml:space="preserve"> Hamada </w:t>
      </w:r>
      <w:proofErr w:type="spellStart"/>
      <w:r w:rsidRPr="00575DBA">
        <w:rPr>
          <w:sz w:val="28"/>
          <w:szCs w:val="28"/>
        </w:rPr>
        <w:t>Abdellatif</w:t>
      </w:r>
      <w:proofErr w:type="spellEnd"/>
      <w:r w:rsidRPr="00575DBA">
        <w:rPr>
          <w:sz w:val="28"/>
          <w:szCs w:val="28"/>
        </w:rPr>
        <w:t xml:space="preserve"> Mohamed</w:t>
      </w:r>
      <w:proofErr w:type="gramStart"/>
      <w:r w:rsidRPr="00575DBA">
        <w:rPr>
          <w:sz w:val="28"/>
          <w:szCs w:val="28"/>
        </w:rPr>
        <w:t>,</w:t>
      </w:r>
      <w:r w:rsidRPr="00575DBA">
        <w:rPr>
          <w:rFonts w:ascii="Arial Nova" w:hAnsi="Arial Nova"/>
          <w:sz w:val="28"/>
          <w:szCs w:val="28"/>
        </w:rPr>
        <w:t>16p3100</w:t>
      </w:r>
      <w:proofErr w:type="gramEnd"/>
      <w:r w:rsidR="00C6554A">
        <w:br w:type="page"/>
      </w:r>
    </w:p>
    <w:p w14:paraId="0482CF2F" w14:textId="1A804DAB" w:rsidR="00C6554A" w:rsidRDefault="00AB7DD5" w:rsidP="00C6554A">
      <w:pPr>
        <w:pStyle w:val="Heading1"/>
      </w:pPr>
      <w:r>
        <w:lastRenderedPageBreak/>
        <w:t>1-</w:t>
      </w:r>
      <w:r w:rsidR="008E2B05">
        <w:t>Description:</w:t>
      </w:r>
    </w:p>
    <w:p w14:paraId="271C228A" w14:textId="07C3E3F6" w:rsidR="000E040A" w:rsidRPr="00F01E1B" w:rsidRDefault="000E040A" w:rsidP="000E040A">
      <w:pPr>
        <w:ind w:firstLine="432"/>
        <w:jc w:val="mediumKashida"/>
        <w:rPr>
          <w:rFonts w:asciiTheme="minorBidi" w:hAnsiTheme="minorBidi"/>
          <w:sz w:val="28"/>
          <w:szCs w:val="28"/>
        </w:rPr>
      </w:pPr>
      <w:proofErr w:type="spellStart"/>
      <w:r w:rsidRPr="00F01E1B">
        <w:rPr>
          <w:rFonts w:asciiTheme="minorBidi" w:hAnsiTheme="minorBidi"/>
          <w:sz w:val="28"/>
          <w:szCs w:val="28"/>
        </w:rPr>
        <w:t>Mips</w:t>
      </w:r>
      <w:proofErr w:type="spellEnd"/>
      <w:r w:rsidRPr="00F01E1B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F01E1B">
        <w:rPr>
          <w:rFonts w:asciiTheme="minorBidi" w:hAnsiTheme="minorBidi"/>
          <w:sz w:val="28"/>
          <w:szCs w:val="28"/>
        </w:rPr>
        <w:t>Datapath</w:t>
      </w:r>
      <w:proofErr w:type="spellEnd"/>
      <w:r w:rsidRPr="00F01E1B">
        <w:rPr>
          <w:rFonts w:asciiTheme="minorBidi" w:hAnsiTheme="minorBidi"/>
          <w:sz w:val="28"/>
          <w:szCs w:val="28"/>
        </w:rPr>
        <w:t xml:space="preserve"> and Control Unit Simulator is a software designed to simulate the flow of data inside a </w:t>
      </w:r>
      <w:proofErr w:type="spellStart"/>
      <w:r w:rsidRPr="00F01E1B">
        <w:rPr>
          <w:rFonts w:asciiTheme="minorBidi" w:hAnsiTheme="minorBidi"/>
          <w:sz w:val="28"/>
          <w:szCs w:val="28"/>
        </w:rPr>
        <w:t>mips</w:t>
      </w:r>
      <w:proofErr w:type="spellEnd"/>
      <w:r w:rsidRPr="00F01E1B">
        <w:rPr>
          <w:rFonts w:asciiTheme="minorBidi" w:hAnsiTheme="minorBidi"/>
          <w:sz w:val="28"/>
          <w:szCs w:val="28"/>
        </w:rPr>
        <w:t xml:space="preserve"> processor. This involves the </w:t>
      </w:r>
      <w:r>
        <w:rPr>
          <w:rFonts w:asciiTheme="minorBidi" w:hAnsiTheme="minorBidi"/>
          <w:sz w:val="28"/>
          <w:szCs w:val="28"/>
        </w:rPr>
        <w:t>decoding</w:t>
      </w:r>
      <w:r w:rsidRPr="00F01E1B">
        <w:rPr>
          <w:rFonts w:asciiTheme="minorBidi" w:hAnsiTheme="minorBidi"/>
          <w:sz w:val="28"/>
          <w:szCs w:val="28"/>
        </w:rPr>
        <w:t xml:space="preserve"> of assembly language programs into binary </w:t>
      </w:r>
      <w:r>
        <w:rPr>
          <w:rFonts w:asciiTheme="minorBidi" w:hAnsiTheme="minorBidi"/>
          <w:sz w:val="28"/>
          <w:szCs w:val="28"/>
        </w:rPr>
        <w:t>instructions</w:t>
      </w:r>
      <w:r w:rsidRPr="00F01E1B">
        <w:rPr>
          <w:rFonts w:asciiTheme="minorBidi" w:hAnsiTheme="minorBidi"/>
          <w:sz w:val="28"/>
          <w:szCs w:val="28"/>
        </w:rPr>
        <w:t xml:space="preserve">, showing the exact path of these </w:t>
      </w:r>
      <w:r>
        <w:rPr>
          <w:rFonts w:asciiTheme="minorBidi" w:hAnsiTheme="minorBidi"/>
          <w:sz w:val="28"/>
          <w:szCs w:val="28"/>
        </w:rPr>
        <w:t>instructions</w:t>
      </w:r>
      <w:r w:rsidRPr="00F01E1B">
        <w:rPr>
          <w:rFonts w:asciiTheme="minorBidi" w:hAnsiTheme="minorBidi"/>
          <w:sz w:val="28"/>
          <w:szCs w:val="28"/>
        </w:rPr>
        <w:t xml:space="preserve"> through the different components that make up the processor, to get the desired program output. The software was written in Java. It supports </w:t>
      </w:r>
      <w:r>
        <w:rPr>
          <w:rFonts w:asciiTheme="minorBidi" w:hAnsiTheme="minorBidi"/>
          <w:sz w:val="28"/>
          <w:szCs w:val="28"/>
        </w:rPr>
        <w:t xml:space="preserve">all </w:t>
      </w:r>
      <w:r w:rsidRPr="00F01E1B">
        <w:rPr>
          <w:rFonts w:asciiTheme="minorBidi" w:hAnsiTheme="minorBidi"/>
          <w:sz w:val="28"/>
          <w:szCs w:val="28"/>
        </w:rPr>
        <w:t xml:space="preserve">the </w:t>
      </w:r>
      <w:r>
        <w:rPr>
          <w:rFonts w:asciiTheme="minorBidi" w:hAnsiTheme="minorBidi"/>
          <w:sz w:val="28"/>
          <w:szCs w:val="28"/>
        </w:rPr>
        <w:t xml:space="preserve">primary </w:t>
      </w:r>
      <w:r w:rsidRPr="00F01E1B">
        <w:rPr>
          <w:rFonts w:asciiTheme="minorBidi" w:hAnsiTheme="minorBidi"/>
          <w:sz w:val="28"/>
          <w:szCs w:val="28"/>
        </w:rPr>
        <w:t xml:space="preserve">instructions supported by </w:t>
      </w:r>
      <w:proofErr w:type="spellStart"/>
      <w:r w:rsidRPr="00F01E1B">
        <w:rPr>
          <w:rFonts w:asciiTheme="minorBidi" w:hAnsiTheme="minorBidi"/>
          <w:sz w:val="28"/>
          <w:szCs w:val="28"/>
        </w:rPr>
        <w:t>mips</w:t>
      </w:r>
      <w:proofErr w:type="spellEnd"/>
      <w:r w:rsidRPr="00F01E1B">
        <w:rPr>
          <w:rFonts w:asciiTheme="minorBidi" w:hAnsiTheme="minorBidi"/>
          <w:sz w:val="28"/>
          <w:szCs w:val="28"/>
        </w:rPr>
        <w:t>, in addition to more instructions as a bonus feature. The software also has a GUI with a</w:t>
      </w:r>
      <w:r>
        <w:rPr>
          <w:rFonts w:asciiTheme="minorBidi" w:hAnsiTheme="minorBidi"/>
          <w:sz w:val="28"/>
          <w:szCs w:val="28"/>
        </w:rPr>
        <w:t>n assembler</w:t>
      </w:r>
      <w:r w:rsidRPr="00F01E1B">
        <w:rPr>
          <w:rFonts w:asciiTheme="minorBidi" w:hAnsiTheme="minorBidi"/>
          <w:sz w:val="28"/>
          <w:szCs w:val="28"/>
        </w:rPr>
        <w:t xml:space="preserve">. The instruction format is </w:t>
      </w:r>
      <w:r>
        <w:rPr>
          <w:rFonts w:asciiTheme="minorBidi" w:hAnsiTheme="minorBidi"/>
          <w:sz w:val="28"/>
          <w:szCs w:val="28"/>
        </w:rPr>
        <w:t>partially like</w:t>
      </w:r>
      <w:r w:rsidRPr="00F01E1B">
        <w:rPr>
          <w:rFonts w:asciiTheme="minorBidi" w:hAnsiTheme="minorBidi"/>
          <w:sz w:val="28"/>
          <w:szCs w:val="28"/>
        </w:rPr>
        <w:t xml:space="preserve"> the format originally supported by </w:t>
      </w:r>
      <w:proofErr w:type="spellStart"/>
      <w:proofErr w:type="gramStart"/>
      <w:r w:rsidRPr="00F01E1B">
        <w:rPr>
          <w:rFonts w:asciiTheme="minorBidi" w:hAnsiTheme="minorBidi"/>
          <w:sz w:val="28"/>
          <w:szCs w:val="28"/>
        </w:rPr>
        <w:t>Mips</w:t>
      </w:r>
      <w:proofErr w:type="spellEnd"/>
      <w:r w:rsidR="00DC3E15">
        <w:rPr>
          <w:rFonts w:asciiTheme="minorBidi" w:hAnsiTheme="minorBidi"/>
          <w:sz w:val="28"/>
          <w:szCs w:val="28"/>
        </w:rPr>
        <w:t xml:space="preserve"> </w:t>
      </w:r>
      <w:r w:rsidR="00820893">
        <w:rPr>
          <w:rFonts w:asciiTheme="minorBidi" w:hAnsiTheme="minorBidi"/>
          <w:sz w:val="28"/>
          <w:szCs w:val="28"/>
        </w:rPr>
        <w:t>,</w:t>
      </w:r>
      <w:proofErr w:type="gramEnd"/>
      <w:r w:rsidR="00DC3E15">
        <w:rPr>
          <w:rFonts w:asciiTheme="minorBidi" w:hAnsiTheme="minorBidi"/>
          <w:sz w:val="28"/>
          <w:szCs w:val="28"/>
        </w:rPr>
        <w:t xml:space="preserve"> plus we added an GUI with an assembler plus we added</w:t>
      </w:r>
      <w:r w:rsidR="00866BF5">
        <w:rPr>
          <w:rFonts w:asciiTheme="minorBidi" w:hAnsiTheme="minorBidi"/>
          <w:sz w:val="28"/>
          <w:szCs w:val="28"/>
        </w:rPr>
        <w:t xml:space="preserve"> 6 test programs with their c code</w:t>
      </w:r>
      <w:r w:rsidR="00DC3E15">
        <w:rPr>
          <w:rFonts w:asciiTheme="minorBidi" w:hAnsiTheme="minorBidi"/>
          <w:sz w:val="28"/>
          <w:szCs w:val="28"/>
        </w:rPr>
        <w:t xml:space="preserve"> </w:t>
      </w:r>
      <w:r w:rsidRPr="00F01E1B">
        <w:rPr>
          <w:rFonts w:asciiTheme="minorBidi" w:hAnsiTheme="minorBidi"/>
          <w:sz w:val="28"/>
          <w:szCs w:val="28"/>
        </w:rPr>
        <w:t>.</w:t>
      </w:r>
    </w:p>
    <w:p w14:paraId="4730683F" w14:textId="77777777" w:rsidR="000E040A" w:rsidRPr="000E040A" w:rsidRDefault="000E040A" w:rsidP="000E040A"/>
    <w:p w14:paraId="24327E69" w14:textId="4F7A904E" w:rsidR="00C6554A" w:rsidRPr="00514122" w:rsidRDefault="00C6554A" w:rsidP="008E2B05">
      <w:pPr>
        <w:pStyle w:val="ListBullet"/>
        <w:numPr>
          <w:ilvl w:val="0"/>
          <w:numId w:val="0"/>
        </w:numPr>
        <w:ind w:left="720" w:hanging="360"/>
      </w:pPr>
    </w:p>
    <w:p w14:paraId="003B5F65" w14:textId="554528BF" w:rsidR="00772EB9" w:rsidRPr="0091046E" w:rsidRDefault="00AB7DD5" w:rsidP="0091046E">
      <w:pPr>
        <w:pStyle w:val="Heading2"/>
        <w:rPr>
          <w:sz w:val="32"/>
          <w:szCs w:val="32"/>
        </w:rPr>
      </w:pPr>
      <w:r>
        <w:rPr>
          <w:sz w:val="32"/>
          <w:szCs w:val="32"/>
        </w:rPr>
        <w:t>2-</w:t>
      </w:r>
      <w:r w:rsidR="00E90DB7" w:rsidRPr="00AB7DD5">
        <w:rPr>
          <w:sz w:val="32"/>
          <w:szCs w:val="32"/>
        </w:rPr>
        <w:t>Data path:</w:t>
      </w:r>
    </w:p>
    <w:p w14:paraId="67EB8C07" w14:textId="5D53071F" w:rsidR="00D01AC0" w:rsidRDefault="0091046E">
      <w:r>
        <w:rPr>
          <w:rFonts w:ascii="Arial" w:hAnsi="Arial" w:cs="Arial"/>
          <w:b/>
          <w:bCs/>
          <w:noProof/>
          <w:sz w:val="28"/>
          <w:szCs w:val="28"/>
          <w:u w:val="single"/>
        </w:rPr>
        <w:drawing>
          <wp:inline distT="0" distB="0" distL="0" distR="0" wp14:anchorId="05FB80E4" wp14:editId="4D660177">
            <wp:extent cx="5486400" cy="40309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hatsApp Image 2018-05-10 at 18.58.08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CB46" w14:textId="4305A063" w:rsidR="00772EB9" w:rsidRDefault="00DC3E15">
      <w:r>
        <w:rPr>
          <w:noProof/>
        </w:rPr>
        <w:lastRenderedPageBreak/>
        <w:drawing>
          <wp:inline distT="0" distB="0" distL="0" distR="0" wp14:anchorId="0962CD3B" wp14:editId="4D936A9D">
            <wp:extent cx="5758815" cy="4647062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532" cy="4666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C5AE8" w14:textId="77777777" w:rsidR="007A0F7E" w:rsidRDefault="007A0F7E" w:rsidP="0091046E">
      <w:pPr>
        <w:rPr>
          <w:color w:val="007DEB" w:themeColor="background2" w:themeShade="80"/>
          <w:sz w:val="32"/>
          <w:szCs w:val="32"/>
        </w:rPr>
      </w:pPr>
    </w:p>
    <w:p w14:paraId="6DE45F81" w14:textId="77777777" w:rsidR="007A0F7E" w:rsidRDefault="007A0F7E" w:rsidP="0091046E">
      <w:pPr>
        <w:rPr>
          <w:color w:val="007DEB" w:themeColor="background2" w:themeShade="80"/>
          <w:sz w:val="32"/>
          <w:szCs w:val="32"/>
        </w:rPr>
      </w:pPr>
    </w:p>
    <w:p w14:paraId="02687DC2" w14:textId="77777777" w:rsidR="007A0F7E" w:rsidRDefault="007A0F7E" w:rsidP="0091046E">
      <w:pPr>
        <w:rPr>
          <w:color w:val="007DEB" w:themeColor="background2" w:themeShade="80"/>
          <w:sz w:val="32"/>
          <w:szCs w:val="32"/>
        </w:rPr>
      </w:pPr>
    </w:p>
    <w:p w14:paraId="796A873E" w14:textId="77777777" w:rsidR="007A0F7E" w:rsidRDefault="007A0F7E" w:rsidP="0091046E">
      <w:pPr>
        <w:rPr>
          <w:color w:val="007DEB" w:themeColor="background2" w:themeShade="80"/>
          <w:sz w:val="32"/>
          <w:szCs w:val="32"/>
        </w:rPr>
      </w:pPr>
    </w:p>
    <w:p w14:paraId="7128795F" w14:textId="77777777" w:rsidR="007A0F7E" w:rsidRDefault="007A0F7E" w:rsidP="0091046E">
      <w:pPr>
        <w:rPr>
          <w:color w:val="007DEB" w:themeColor="background2" w:themeShade="80"/>
          <w:sz w:val="32"/>
          <w:szCs w:val="32"/>
        </w:rPr>
      </w:pPr>
    </w:p>
    <w:p w14:paraId="7DD504E2" w14:textId="77777777" w:rsidR="007A0F7E" w:rsidRDefault="007A0F7E" w:rsidP="0091046E">
      <w:pPr>
        <w:rPr>
          <w:color w:val="007DEB" w:themeColor="background2" w:themeShade="80"/>
          <w:sz w:val="32"/>
          <w:szCs w:val="32"/>
        </w:rPr>
      </w:pPr>
    </w:p>
    <w:p w14:paraId="7E60D3F8" w14:textId="77777777" w:rsidR="007A0F7E" w:rsidRDefault="007A0F7E" w:rsidP="0091046E">
      <w:pPr>
        <w:rPr>
          <w:color w:val="007DEB" w:themeColor="background2" w:themeShade="80"/>
          <w:sz w:val="32"/>
          <w:szCs w:val="32"/>
        </w:rPr>
      </w:pPr>
    </w:p>
    <w:p w14:paraId="12E110C5" w14:textId="77777777" w:rsidR="007A0F7E" w:rsidRDefault="007A0F7E" w:rsidP="0091046E">
      <w:pPr>
        <w:rPr>
          <w:color w:val="007DEB" w:themeColor="background2" w:themeShade="80"/>
          <w:sz w:val="32"/>
          <w:szCs w:val="32"/>
        </w:rPr>
      </w:pPr>
    </w:p>
    <w:p w14:paraId="0F1BB8D3" w14:textId="63B0DB7C" w:rsidR="006F3A7D" w:rsidRPr="00772EB9" w:rsidRDefault="00AB7DD5" w:rsidP="0091046E">
      <w:pPr>
        <w:rPr>
          <w:color w:val="007DEB" w:themeColor="background2" w:themeShade="80"/>
          <w:sz w:val="32"/>
          <w:szCs w:val="32"/>
        </w:rPr>
      </w:pPr>
      <w:r>
        <w:rPr>
          <w:color w:val="007DEB" w:themeColor="background2" w:themeShade="80"/>
          <w:sz w:val="32"/>
          <w:szCs w:val="32"/>
        </w:rPr>
        <w:lastRenderedPageBreak/>
        <w:t>3-</w:t>
      </w:r>
      <w:r w:rsidR="00772EB9" w:rsidRPr="00772EB9">
        <w:rPr>
          <w:color w:val="007DEB" w:themeColor="background2" w:themeShade="80"/>
          <w:sz w:val="32"/>
          <w:szCs w:val="32"/>
        </w:rPr>
        <w:t>Control Unit Logic Diagram</w:t>
      </w:r>
      <w:r w:rsidR="006F3A7D">
        <w:rPr>
          <w:color w:val="007DEB" w:themeColor="background2" w:themeShade="80"/>
          <w:sz w:val="32"/>
          <w:szCs w:val="32"/>
        </w:rPr>
        <w:t xml:space="preserve"> &amp; Truth Table</w:t>
      </w:r>
      <w:r w:rsidR="00772EB9" w:rsidRPr="00772EB9">
        <w:rPr>
          <w:color w:val="007DEB" w:themeColor="background2" w:themeShade="80"/>
          <w:sz w:val="32"/>
          <w:szCs w:val="32"/>
        </w:rPr>
        <w:t>:</w:t>
      </w:r>
    </w:p>
    <w:p w14:paraId="682F39C1" w14:textId="20C305BF" w:rsidR="00772EB9" w:rsidRDefault="00772EB9">
      <w:r>
        <w:rPr>
          <w:noProof/>
        </w:rPr>
        <w:drawing>
          <wp:inline distT="0" distB="0" distL="0" distR="0" wp14:anchorId="73D883CD" wp14:editId="0458E805">
            <wp:extent cx="6304915" cy="4714875"/>
            <wp:effectExtent l="0" t="0" r="63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995" cy="4717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03924" w14:textId="0D5D023B" w:rsidR="006F3A7D" w:rsidRDefault="006F3A7D"/>
    <w:p w14:paraId="442B577E" w14:textId="4DC8503E" w:rsidR="006F3A7D" w:rsidRDefault="006F3A7D"/>
    <w:p w14:paraId="18BB41B4" w14:textId="3C7CD77A" w:rsidR="006F3A7D" w:rsidRDefault="006F3A7D"/>
    <w:p w14:paraId="1C63342C" w14:textId="24D52F16" w:rsidR="00907098" w:rsidRDefault="00907098"/>
    <w:p w14:paraId="217C3430" w14:textId="34EADD12" w:rsidR="00907098" w:rsidRDefault="00907098"/>
    <w:p w14:paraId="312FC7E4" w14:textId="77777777" w:rsidR="00907098" w:rsidRDefault="00907098"/>
    <w:p w14:paraId="05D1F36F" w14:textId="6274AD82" w:rsidR="006F3A7D" w:rsidRDefault="006F3A7D"/>
    <w:p w14:paraId="3131394E" w14:textId="48704073" w:rsidR="006F3A7D" w:rsidRDefault="006F3A7D"/>
    <w:p w14:paraId="7A1DBCA2" w14:textId="77777777" w:rsidR="006F3A7D" w:rsidRDefault="006F3A7D"/>
    <w:tbl>
      <w:tblPr>
        <w:tblStyle w:val="TableGrid"/>
        <w:tblW w:w="10530" w:type="dxa"/>
        <w:tblInd w:w="-635" w:type="dxa"/>
        <w:tblLook w:val="04A0" w:firstRow="1" w:lastRow="0" w:firstColumn="1" w:lastColumn="0" w:noHBand="0" w:noVBand="1"/>
      </w:tblPr>
      <w:tblGrid>
        <w:gridCol w:w="825"/>
        <w:gridCol w:w="787"/>
        <w:gridCol w:w="979"/>
        <w:gridCol w:w="729"/>
        <w:gridCol w:w="694"/>
        <w:gridCol w:w="786"/>
        <w:gridCol w:w="1056"/>
        <w:gridCol w:w="1107"/>
        <w:gridCol w:w="1121"/>
        <w:gridCol w:w="634"/>
        <w:gridCol w:w="480"/>
        <w:gridCol w:w="480"/>
        <w:gridCol w:w="963"/>
      </w:tblGrid>
      <w:tr w:rsidR="00462134" w:rsidRPr="006F3A7D" w14:paraId="19B02AD6" w14:textId="77777777" w:rsidTr="000F25C6">
        <w:tc>
          <w:tcPr>
            <w:tcW w:w="718" w:type="dxa"/>
            <w:vAlign w:val="center"/>
          </w:tcPr>
          <w:p w14:paraId="52C16875" w14:textId="1140D61D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lastRenderedPageBreak/>
              <w:t>opcode</w:t>
            </w:r>
          </w:p>
        </w:tc>
        <w:tc>
          <w:tcPr>
            <w:tcW w:w="799" w:type="dxa"/>
            <w:vAlign w:val="center"/>
          </w:tcPr>
          <w:p w14:paraId="60D14551" w14:textId="241E526E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1-RegDst</w:t>
            </w:r>
          </w:p>
        </w:tc>
        <w:tc>
          <w:tcPr>
            <w:tcW w:w="976" w:type="dxa"/>
            <w:vAlign w:val="center"/>
          </w:tcPr>
          <w:p w14:paraId="575D1515" w14:textId="3A4D12C3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2-RegWrite</w:t>
            </w:r>
          </w:p>
        </w:tc>
        <w:tc>
          <w:tcPr>
            <w:tcW w:w="918" w:type="dxa"/>
            <w:vAlign w:val="center"/>
          </w:tcPr>
          <w:p w14:paraId="28FEAC9C" w14:textId="39D5A3A6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3-AluSrc</w:t>
            </w:r>
          </w:p>
        </w:tc>
        <w:tc>
          <w:tcPr>
            <w:tcW w:w="0" w:type="auto"/>
            <w:vAlign w:val="center"/>
          </w:tcPr>
          <w:p w14:paraId="4D309850" w14:textId="53F3E4DB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4-Aluop</w:t>
            </w:r>
          </w:p>
        </w:tc>
        <w:tc>
          <w:tcPr>
            <w:tcW w:w="0" w:type="auto"/>
            <w:vAlign w:val="center"/>
          </w:tcPr>
          <w:p w14:paraId="5C502561" w14:textId="4E9F7F52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5-Branch</w:t>
            </w:r>
          </w:p>
        </w:tc>
        <w:tc>
          <w:tcPr>
            <w:tcW w:w="0" w:type="auto"/>
            <w:vAlign w:val="center"/>
          </w:tcPr>
          <w:p w14:paraId="09B6DECC" w14:textId="57E45DDB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6-MemRead</w:t>
            </w:r>
          </w:p>
        </w:tc>
        <w:tc>
          <w:tcPr>
            <w:tcW w:w="0" w:type="auto"/>
            <w:vAlign w:val="center"/>
          </w:tcPr>
          <w:p w14:paraId="478DE272" w14:textId="6EF17811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7-MemWrite</w:t>
            </w:r>
          </w:p>
        </w:tc>
        <w:tc>
          <w:tcPr>
            <w:tcW w:w="940" w:type="dxa"/>
            <w:vAlign w:val="center"/>
          </w:tcPr>
          <w:p w14:paraId="2934FAF2" w14:textId="40981864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8-MemtoReg</w:t>
            </w:r>
          </w:p>
        </w:tc>
        <w:tc>
          <w:tcPr>
            <w:tcW w:w="653" w:type="dxa"/>
            <w:vAlign w:val="center"/>
          </w:tcPr>
          <w:p w14:paraId="708BCCFC" w14:textId="25EC83AE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9-jump</w:t>
            </w:r>
          </w:p>
        </w:tc>
        <w:tc>
          <w:tcPr>
            <w:tcW w:w="729" w:type="dxa"/>
            <w:vAlign w:val="center"/>
          </w:tcPr>
          <w:p w14:paraId="3E43CCCB" w14:textId="5A7BD246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10-</w:t>
            </w:r>
            <w:r w:rsidR="000F25C6" w:rsidRPr="00462134"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 xml:space="preserve">Jal </w:t>
            </w:r>
          </w:p>
        </w:tc>
        <w:tc>
          <w:tcPr>
            <w:tcW w:w="630" w:type="dxa"/>
            <w:vAlign w:val="center"/>
          </w:tcPr>
          <w:p w14:paraId="4A145B4A" w14:textId="5860926C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 xml:space="preserve">11- </w:t>
            </w:r>
            <w:proofErr w:type="spellStart"/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jr</w:t>
            </w:r>
            <w:proofErr w:type="spellEnd"/>
          </w:p>
        </w:tc>
        <w:tc>
          <w:tcPr>
            <w:tcW w:w="1080" w:type="dxa"/>
            <w:vAlign w:val="center"/>
          </w:tcPr>
          <w:p w14:paraId="09FF1408" w14:textId="4692BE21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12-Shiftlogic</w:t>
            </w:r>
          </w:p>
        </w:tc>
      </w:tr>
      <w:tr w:rsidR="00462134" w:rsidRPr="006F3A7D" w14:paraId="6B546C13" w14:textId="77777777" w:rsidTr="000F25C6">
        <w:tc>
          <w:tcPr>
            <w:tcW w:w="718" w:type="dxa"/>
            <w:vAlign w:val="center"/>
          </w:tcPr>
          <w:p w14:paraId="79E32816" w14:textId="7F62E0B6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000000</w:t>
            </w:r>
          </w:p>
        </w:tc>
        <w:tc>
          <w:tcPr>
            <w:tcW w:w="799" w:type="dxa"/>
            <w:vAlign w:val="center"/>
          </w:tcPr>
          <w:p w14:paraId="1A85DDA3" w14:textId="0694C505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76" w:type="dxa"/>
            <w:vAlign w:val="center"/>
          </w:tcPr>
          <w:p w14:paraId="1C94839E" w14:textId="1456F9CE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18" w:type="dxa"/>
            <w:vAlign w:val="center"/>
          </w:tcPr>
          <w:p w14:paraId="088A103B" w14:textId="67BA1505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339D5404" w14:textId="68C56211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100</w:t>
            </w:r>
          </w:p>
        </w:tc>
        <w:tc>
          <w:tcPr>
            <w:tcW w:w="0" w:type="auto"/>
            <w:vAlign w:val="center"/>
          </w:tcPr>
          <w:p w14:paraId="35ACFA37" w14:textId="77500CAD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4807E4E0" w14:textId="55033545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71E4377E" w14:textId="771F6B9C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</w:t>
            </w:r>
          </w:p>
        </w:tc>
        <w:tc>
          <w:tcPr>
            <w:tcW w:w="940" w:type="dxa"/>
            <w:vAlign w:val="center"/>
          </w:tcPr>
          <w:p w14:paraId="5B31DFF9" w14:textId="0B702DD2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53" w:type="dxa"/>
            <w:vAlign w:val="center"/>
          </w:tcPr>
          <w:p w14:paraId="236A2F65" w14:textId="699A855D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29" w:type="dxa"/>
            <w:vAlign w:val="center"/>
          </w:tcPr>
          <w:p w14:paraId="3BA90AA9" w14:textId="67FB23D7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0" w:type="dxa"/>
            <w:vAlign w:val="center"/>
          </w:tcPr>
          <w:p w14:paraId="5F0ACE7C" w14:textId="289ACDE4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vAlign w:val="center"/>
          </w:tcPr>
          <w:p w14:paraId="3CA043C3" w14:textId="55D9750D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</w:tr>
      <w:tr w:rsidR="00462134" w:rsidRPr="006F3A7D" w14:paraId="6F776249" w14:textId="77777777" w:rsidTr="000F25C6">
        <w:tc>
          <w:tcPr>
            <w:tcW w:w="718" w:type="dxa"/>
            <w:vAlign w:val="center"/>
          </w:tcPr>
          <w:p w14:paraId="16680280" w14:textId="0F539F94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001000</w:t>
            </w:r>
          </w:p>
        </w:tc>
        <w:tc>
          <w:tcPr>
            <w:tcW w:w="799" w:type="dxa"/>
            <w:vAlign w:val="center"/>
          </w:tcPr>
          <w:p w14:paraId="2F34A92A" w14:textId="126C49AB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976" w:type="dxa"/>
            <w:vAlign w:val="center"/>
          </w:tcPr>
          <w:p w14:paraId="124A80BC" w14:textId="5F52E5B5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18" w:type="dxa"/>
            <w:vAlign w:val="center"/>
          </w:tcPr>
          <w:p w14:paraId="4F3962EB" w14:textId="0A4340A0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vAlign w:val="center"/>
          </w:tcPr>
          <w:p w14:paraId="6794BB2B" w14:textId="5112F4DE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4FDD4CBE" w14:textId="5F48D212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77D5F2FB" w14:textId="07AFEC30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65D77ED8" w14:textId="03049348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</w:t>
            </w:r>
          </w:p>
        </w:tc>
        <w:tc>
          <w:tcPr>
            <w:tcW w:w="940" w:type="dxa"/>
            <w:vAlign w:val="center"/>
          </w:tcPr>
          <w:p w14:paraId="172A0175" w14:textId="6192DA37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53" w:type="dxa"/>
            <w:vAlign w:val="center"/>
          </w:tcPr>
          <w:p w14:paraId="4186A8F1" w14:textId="59CA5E80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29" w:type="dxa"/>
            <w:vAlign w:val="center"/>
          </w:tcPr>
          <w:p w14:paraId="660BEB4F" w14:textId="43984245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0" w:type="dxa"/>
            <w:vAlign w:val="center"/>
          </w:tcPr>
          <w:p w14:paraId="724F13A8" w14:textId="43332EE0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vAlign w:val="center"/>
          </w:tcPr>
          <w:p w14:paraId="5EB20BB1" w14:textId="1F3B4985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</w:tr>
      <w:tr w:rsidR="00462134" w:rsidRPr="006F3A7D" w14:paraId="398A3226" w14:textId="77777777" w:rsidTr="000F25C6">
        <w:tc>
          <w:tcPr>
            <w:tcW w:w="718" w:type="dxa"/>
            <w:vAlign w:val="center"/>
          </w:tcPr>
          <w:p w14:paraId="52027451" w14:textId="161DB52E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000000</w:t>
            </w:r>
          </w:p>
        </w:tc>
        <w:tc>
          <w:tcPr>
            <w:tcW w:w="799" w:type="dxa"/>
            <w:vAlign w:val="center"/>
          </w:tcPr>
          <w:p w14:paraId="4335338C" w14:textId="3F5A713C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76" w:type="dxa"/>
            <w:vAlign w:val="center"/>
          </w:tcPr>
          <w:p w14:paraId="6B075FD1" w14:textId="0BB6ECE2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18" w:type="dxa"/>
            <w:vAlign w:val="center"/>
          </w:tcPr>
          <w:p w14:paraId="14F3CC97" w14:textId="03AA44AA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67FC737A" w14:textId="3618E7D4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100</w:t>
            </w:r>
          </w:p>
        </w:tc>
        <w:tc>
          <w:tcPr>
            <w:tcW w:w="0" w:type="auto"/>
            <w:vAlign w:val="center"/>
          </w:tcPr>
          <w:p w14:paraId="5AE6F91E" w14:textId="74828116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69EFE005" w14:textId="4D9F175C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3271FDC7" w14:textId="6B5013B0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</w:t>
            </w:r>
          </w:p>
        </w:tc>
        <w:tc>
          <w:tcPr>
            <w:tcW w:w="940" w:type="dxa"/>
            <w:vAlign w:val="center"/>
          </w:tcPr>
          <w:p w14:paraId="5A218C97" w14:textId="7A103D05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53" w:type="dxa"/>
            <w:vAlign w:val="center"/>
          </w:tcPr>
          <w:p w14:paraId="541B59C4" w14:textId="5C01F335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29" w:type="dxa"/>
            <w:vAlign w:val="center"/>
          </w:tcPr>
          <w:p w14:paraId="384F9709" w14:textId="51DC24F9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0" w:type="dxa"/>
            <w:vAlign w:val="center"/>
          </w:tcPr>
          <w:p w14:paraId="6061FE26" w14:textId="058353CE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vAlign w:val="center"/>
          </w:tcPr>
          <w:p w14:paraId="2A5FD564" w14:textId="1A32B62B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</w:tr>
      <w:tr w:rsidR="00462134" w:rsidRPr="006F3A7D" w14:paraId="38783892" w14:textId="77777777" w:rsidTr="000F25C6">
        <w:tc>
          <w:tcPr>
            <w:tcW w:w="718" w:type="dxa"/>
            <w:vAlign w:val="center"/>
          </w:tcPr>
          <w:p w14:paraId="05B2A6F6" w14:textId="0CBC52F9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001100</w:t>
            </w:r>
          </w:p>
        </w:tc>
        <w:tc>
          <w:tcPr>
            <w:tcW w:w="799" w:type="dxa"/>
            <w:vAlign w:val="center"/>
          </w:tcPr>
          <w:p w14:paraId="31BBE5F6" w14:textId="2683492B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976" w:type="dxa"/>
            <w:vAlign w:val="center"/>
          </w:tcPr>
          <w:p w14:paraId="1071E9DC" w14:textId="159ABD48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18" w:type="dxa"/>
            <w:vAlign w:val="center"/>
          </w:tcPr>
          <w:p w14:paraId="7D254814" w14:textId="6C5C31A5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vAlign w:val="center"/>
          </w:tcPr>
          <w:p w14:paraId="1A4B1916" w14:textId="27E97384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011</w:t>
            </w:r>
          </w:p>
        </w:tc>
        <w:tc>
          <w:tcPr>
            <w:tcW w:w="0" w:type="auto"/>
            <w:vAlign w:val="center"/>
          </w:tcPr>
          <w:p w14:paraId="4E0E112C" w14:textId="42014A12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0CB596F6" w14:textId="46837A71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2D6D03E8" w14:textId="3CFD1C17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</w:t>
            </w:r>
          </w:p>
        </w:tc>
        <w:tc>
          <w:tcPr>
            <w:tcW w:w="940" w:type="dxa"/>
            <w:vAlign w:val="center"/>
          </w:tcPr>
          <w:p w14:paraId="4A3B9906" w14:textId="552B6C6E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53" w:type="dxa"/>
            <w:vAlign w:val="center"/>
          </w:tcPr>
          <w:p w14:paraId="6B6A486E" w14:textId="7DEB9C23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29" w:type="dxa"/>
            <w:vAlign w:val="center"/>
          </w:tcPr>
          <w:p w14:paraId="67698837" w14:textId="52D1E54C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0" w:type="dxa"/>
            <w:vAlign w:val="center"/>
          </w:tcPr>
          <w:p w14:paraId="569B8151" w14:textId="595674BE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vAlign w:val="center"/>
          </w:tcPr>
          <w:p w14:paraId="26BCEA60" w14:textId="64C97895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</w:tr>
      <w:tr w:rsidR="00462134" w:rsidRPr="006F3A7D" w14:paraId="530C0A15" w14:textId="77777777" w:rsidTr="000F25C6">
        <w:tc>
          <w:tcPr>
            <w:tcW w:w="718" w:type="dxa"/>
            <w:vAlign w:val="center"/>
          </w:tcPr>
          <w:p w14:paraId="771F0EC1" w14:textId="2FC7C2D8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000100</w:t>
            </w:r>
          </w:p>
        </w:tc>
        <w:tc>
          <w:tcPr>
            <w:tcW w:w="799" w:type="dxa"/>
            <w:vAlign w:val="center"/>
          </w:tcPr>
          <w:p w14:paraId="7D85FA85" w14:textId="2023EAFC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976" w:type="dxa"/>
            <w:vAlign w:val="center"/>
          </w:tcPr>
          <w:p w14:paraId="17E8BCA0" w14:textId="1CFA8CE2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918" w:type="dxa"/>
            <w:vAlign w:val="center"/>
          </w:tcPr>
          <w:p w14:paraId="569906C9" w14:textId="52FB6A94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47A643DB" w14:textId="12349D9D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001</w:t>
            </w:r>
          </w:p>
        </w:tc>
        <w:tc>
          <w:tcPr>
            <w:tcW w:w="0" w:type="auto"/>
            <w:vAlign w:val="center"/>
          </w:tcPr>
          <w:p w14:paraId="5086058B" w14:textId="078F4E74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vAlign w:val="center"/>
          </w:tcPr>
          <w:p w14:paraId="408F8F4C" w14:textId="1FC17762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5E791C5E" w14:textId="5C0DA9C4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</w:t>
            </w:r>
          </w:p>
        </w:tc>
        <w:tc>
          <w:tcPr>
            <w:tcW w:w="940" w:type="dxa"/>
            <w:vAlign w:val="center"/>
          </w:tcPr>
          <w:p w14:paraId="6742201B" w14:textId="1336A2C4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53" w:type="dxa"/>
            <w:vAlign w:val="center"/>
          </w:tcPr>
          <w:p w14:paraId="6ED6A377" w14:textId="320EF586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29" w:type="dxa"/>
            <w:vAlign w:val="center"/>
          </w:tcPr>
          <w:p w14:paraId="3B4A0F81" w14:textId="02EDD1A0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0" w:type="dxa"/>
            <w:vAlign w:val="center"/>
          </w:tcPr>
          <w:p w14:paraId="2341AAB2" w14:textId="788FA696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vAlign w:val="center"/>
          </w:tcPr>
          <w:p w14:paraId="293E388C" w14:textId="39F6C2EE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</w:tr>
      <w:tr w:rsidR="00462134" w:rsidRPr="006F3A7D" w14:paraId="55B39B87" w14:textId="77777777" w:rsidTr="000F25C6">
        <w:tc>
          <w:tcPr>
            <w:tcW w:w="718" w:type="dxa"/>
            <w:vAlign w:val="center"/>
          </w:tcPr>
          <w:p w14:paraId="0FEB9C73" w14:textId="1D8AAEA4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000101</w:t>
            </w:r>
          </w:p>
        </w:tc>
        <w:tc>
          <w:tcPr>
            <w:tcW w:w="799" w:type="dxa"/>
            <w:vAlign w:val="center"/>
          </w:tcPr>
          <w:p w14:paraId="5CDDB2EE" w14:textId="4AA0E75F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976" w:type="dxa"/>
            <w:vAlign w:val="center"/>
          </w:tcPr>
          <w:p w14:paraId="4026356B" w14:textId="19D90939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918" w:type="dxa"/>
            <w:vAlign w:val="center"/>
          </w:tcPr>
          <w:p w14:paraId="14DC255D" w14:textId="36437DCA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5C920BF1" w14:textId="563D7D0E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001</w:t>
            </w:r>
          </w:p>
        </w:tc>
        <w:tc>
          <w:tcPr>
            <w:tcW w:w="0" w:type="auto"/>
            <w:vAlign w:val="center"/>
          </w:tcPr>
          <w:p w14:paraId="69E10E5D" w14:textId="0FF377A7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vAlign w:val="center"/>
          </w:tcPr>
          <w:p w14:paraId="79F1029D" w14:textId="0A41F4EC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2DFE3267" w14:textId="1F5DBE81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</w:t>
            </w:r>
          </w:p>
        </w:tc>
        <w:tc>
          <w:tcPr>
            <w:tcW w:w="940" w:type="dxa"/>
            <w:vAlign w:val="center"/>
          </w:tcPr>
          <w:p w14:paraId="0BE06C84" w14:textId="6A621A40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53" w:type="dxa"/>
            <w:vAlign w:val="center"/>
          </w:tcPr>
          <w:p w14:paraId="3BAFC84A" w14:textId="5095FCB7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29" w:type="dxa"/>
            <w:vAlign w:val="center"/>
          </w:tcPr>
          <w:p w14:paraId="61A38B88" w14:textId="250CCECD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0" w:type="dxa"/>
            <w:vAlign w:val="center"/>
          </w:tcPr>
          <w:p w14:paraId="5A2CD9A4" w14:textId="77664B89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vAlign w:val="center"/>
          </w:tcPr>
          <w:p w14:paraId="05A63E60" w14:textId="2A6CC866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</w:tr>
      <w:tr w:rsidR="00462134" w:rsidRPr="006F3A7D" w14:paraId="61828D8E" w14:textId="77777777" w:rsidTr="000F25C6">
        <w:tc>
          <w:tcPr>
            <w:tcW w:w="718" w:type="dxa"/>
            <w:vAlign w:val="center"/>
          </w:tcPr>
          <w:p w14:paraId="66625BCA" w14:textId="6C5A78B5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000010</w:t>
            </w:r>
          </w:p>
        </w:tc>
        <w:tc>
          <w:tcPr>
            <w:tcW w:w="799" w:type="dxa"/>
            <w:vAlign w:val="center"/>
          </w:tcPr>
          <w:p w14:paraId="666834BD" w14:textId="2A50ADD3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976" w:type="dxa"/>
            <w:vAlign w:val="center"/>
          </w:tcPr>
          <w:p w14:paraId="46BC2721" w14:textId="7429370A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918" w:type="dxa"/>
            <w:vAlign w:val="center"/>
          </w:tcPr>
          <w:p w14:paraId="3B35E91E" w14:textId="6C316E18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1E3CEC5B" w14:textId="3F598B7A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22442B56" w14:textId="69488B6E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2C3F58A3" w14:textId="1F19D913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15382941" w14:textId="3DA966C6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</w:t>
            </w:r>
          </w:p>
        </w:tc>
        <w:tc>
          <w:tcPr>
            <w:tcW w:w="940" w:type="dxa"/>
            <w:vAlign w:val="center"/>
          </w:tcPr>
          <w:p w14:paraId="26935365" w14:textId="26D88E9A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53" w:type="dxa"/>
            <w:vAlign w:val="center"/>
          </w:tcPr>
          <w:p w14:paraId="7CF306AE" w14:textId="5CE36729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729" w:type="dxa"/>
            <w:vAlign w:val="center"/>
          </w:tcPr>
          <w:p w14:paraId="12543BDF" w14:textId="1AF97919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0" w:type="dxa"/>
            <w:vAlign w:val="center"/>
          </w:tcPr>
          <w:p w14:paraId="44899AD3" w14:textId="6FA76874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vAlign w:val="center"/>
          </w:tcPr>
          <w:p w14:paraId="6E056F0F" w14:textId="045F2913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</w:tr>
      <w:tr w:rsidR="00462134" w:rsidRPr="006F3A7D" w14:paraId="2CC48E2A" w14:textId="77777777" w:rsidTr="000F25C6">
        <w:tc>
          <w:tcPr>
            <w:tcW w:w="718" w:type="dxa"/>
            <w:vAlign w:val="center"/>
          </w:tcPr>
          <w:p w14:paraId="687D6B35" w14:textId="65D59B42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000011</w:t>
            </w:r>
          </w:p>
        </w:tc>
        <w:tc>
          <w:tcPr>
            <w:tcW w:w="799" w:type="dxa"/>
            <w:vAlign w:val="center"/>
          </w:tcPr>
          <w:p w14:paraId="2E86BC4D" w14:textId="51B765FD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976" w:type="dxa"/>
            <w:vAlign w:val="center"/>
          </w:tcPr>
          <w:p w14:paraId="01F2ACF8" w14:textId="03D07B92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18" w:type="dxa"/>
            <w:vAlign w:val="center"/>
          </w:tcPr>
          <w:p w14:paraId="55E25526" w14:textId="70214FA7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66E96F57" w14:textId="48F99BAD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246159F6" w14:textId="2AD605CE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45C507C9" w14:textId="6FA96E06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32C8868F" w14:textId="51EED33D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</w:t>
            </w:r>
          </w:p>
        </w:tc>
        <w:tc>
          <w:tcPr>
            <w:tcW w:w="940" w:type="dxa"/>
            <w:vAlign w:val="center"/>
          </w:tcPr>
          <w:p w14:paraId="51DEDBF0" w14:textId="522ABD20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53" w:type="dxa"/>
            <w:vAlign w:val="center"/>
          </w:tcPr>
          <w:p w14:paraId="6DA864AB" w14:textId="4CA65907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729" w:type="dxa"/>
            <w:vAlign w:val="center"/>
          </w:tcPr>
          <w:p w14:paraId="702AF632" w14:textId="24B24AAB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630" w:type="dxa"/>
            <w:vAlign w:val="center"/>
          </w:tcPr>
          <w:p w14:paraId="3B33C297" w14:textId="66E755E4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vAlign w:val="center"/>
          </w:tcPr>
          <w:p w14:paraId="4BBD0062" w14:textId="53D6E883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</w:tr>
      <w:tr w:rsidR="00462134" w:rsidRPr="006F3A7D" w14:paraId="20EF4F25" w14:textId="77777777" w:rsidTr="000F25C6">
        <w:tc>
          <w:tcPr>
            <w:tcW w:w="718" w:type="dxa"/>
            <w:vAlign w:val="center"/>
          </w:tcPr>
          <w:p w14:paraId="0B8E9D94" w14:textId="4EB21535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000000</w:t>
            </w:r>
          </w:p>
        </w:tc>
        <w:tc>
          <w:tcPr>
            <w:tcW w:w="799" w:type="dxa"/>
            <w:vAlign w:val="center"/>
          </w:tcPr>
          <w:p w14:paraId="793FF2B5" w14:textId="76A2DDE0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976" w:type="dxa"/>
            <w:vAlign w:val="center"/>
          </w:tcPr>
          <w:p w14:paraId="254EEF95" w14:textId="6126D6FB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18" w:type="dxa"/>
            <w:vAlign w:val="center"/>
          </w:tcPr>
          <w:p w14:paraId="6049FB46" w14:textId="2A1237B9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11398599" w14:textId="17F07433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66C6F7E6" w14:textId="7EA680A5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7A213108" w14:textId="54A23C04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6662F11F" w14:textId="6EE54BE1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</w:t>
            </w:r>
          </w:p>
        </w:tc>
        <w:tc>
          <w:tcPr>
            <w:tcW w:w="940" w:type="dxa"/>
            <w:vAlign w:val="center"/>
          </w:tcPr>
          <w:p w14:paraId="7CC91DC8" w14:textId="6D9CDC30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53" w:type="dxa"/>
            <w:vAlign w:val="center"/>
          </w:tcPr>
          <w:p w14:paraId="4A887499" w14:textId="35B81B8B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29" w:type="dxa"/>
            <w:vAlign w:val="center"/>
          </w:tcPr>
          <w:p w14:paraId="6FEDDDA2" w14:textId="730571F1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0" w:type="dxa"/>
            <w:vAlign w:val="center"/>
          </w:tcPr>
          <w:p w14:paraId="135C77B5" w14:textId="32F13193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1080" w:type="dxa"/>
            <w:vAlign w:val="center"/>
          </w:tcPr>
          <w:p w14:paraId="5D6904F0" w14:textId="6A07942A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</w:tr>
      <w:tr w:rsidR="00462134" w:rsidRPr="006F3A7D" w14:paraId="03C28CD4" w14:textId="77777777" w:rsidTr="000F25C6">
        <w:tc>
          <w:tcPr>
            <w:tcW w:w="718" w:type="dxa"/>
            <w:vAlign w:val="center"/>
          </w:tcPr>
          <w:p w14:paraId="17BBFDC2" w14:textId="20E4711E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000000</w:t>
            </w:r>
          </w:p>
        </w:tc>
        <w:tc>
          <w:tcPr>
            <w:tcW w:w="799" w:type="dxa"/>
            <w:vAlign w:val="center"/>
          </w:tcPr>
          <w:p w14:paraId="2202C19D" w14:textId="3FCBFF33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76" w:type="dxa"/>
            <w:vAlign w:val="center"/>
          </w:tcPr>
          <w:p w14:paraId="5ECA581C" w14:textId="100A2F9B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18" w:type="dxa"/>
            <w:vAlign w:val="center"/>
          </w:tcPr>
          <w:p w14:paraId="13A30D3B" w14:textId="71D10C3F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713F48DA" w14:textId="7BCFBCE7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100</w:t>
            </w:r>
          </w:p>
        </w:tc>
        <w:tc>
          <w:tcPr>
            <w:tcW w:w="0" w:type="auto"/>
            <w:vAlign w:val="center"/>
          </w:tcPr>
          <w:p w14:paraId="23DACAC8" w14:textId="6B8ED909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1BA2309A" w14:textId="6229167E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382F4489" w14:textId="5D50D316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</w:t>
            </w:r>
          </w:p>
        </w:tc>
        <w:tc>
          <w:tcPr>
            <w:tcW w:w="940" w:type="dxa"/>
            <w:vAlign w:val="center"/>
          </w:tcPr>
          <w:p w14:paraId="08650547" w14:textId="00BEE1BE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53" w:type="dxa"/>
            <w:vAlign w:val="center"/>
          </w:tcPr>
          <w:p w14:paraId="26882F8A" w14:textId="35E6D4F8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29" w:type="dxa"/>
            <w:vAlign w:val="center"/>
          </w:tcPr>
          <w:p w14:paraId="51948431" w14:textId="7385089B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0" w:type="dxa"/>
            <w:vAlign w:val="center"/>
          </w:tcPr>
          <w:p w14:paraId="49A03B72" w14:textId="51A817CC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vAlign w:val="center"/>
          </w:tcPr>
          <w:p w14:paraId="2315509E" w14:textId="38A5BFC2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</w:tr>
      <w:tr w:rsidR="00462134" w:rsidRPr="006F3A7D" w14:paraId="796E19CF" w14:textId="77777777" w:rsidTr="006E4CA3">
        <w:trPr>
          <w:trHeight w:val="278"/>
        </w:trPr>
        <w:tc>
          <w:tcPr>
            <w:tcW w:w="718" w:type="dxa"/>
            <w:vAlign w:val="center"/>
          </w:tcPr>
          <w:p w14:paraId="59A142CF" w14:textId="76D43DB9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000000</w:t>
            </w:r>
          </w:p>
        </w:tc>
        <w:tc>
          <w:tcPr>
            <w:tcW w:w="799" w:type="dxa"/>
            <w:vAlign w:val="center"/>
          </w:tcPr>
          <w:p w14:paraId="1A8CD5F8" w14:textId="49BA365D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76" w:type="dxa"/>
            <w:vAlign w:val="center"/>
          </w:tcPr>
          <w:p w14:paraId="139C0F00" w14:textId="77777777" w:rsidR="006E4CA3" w:rsidRDefault="006E4CA3" w:rsidP="006F3A7D">
            <w:pPr>
              <w:rPr>
                <w:rFonts w:ascii="Calibri" w:hAnsi="Calibri"/>
                <w:color w:val="000000"/>
                <w:sz w:val="20"/>
                <w:szCs w:val="20"/>
              </w:rPr>
            </w:pPr>
          </w:p>
          <w:p w14:paraId="27F94B9C" w14:textId="72BB398F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18" w:type="dxa"/>
            <w:vAlign w:val="center"/>
          </w:tcPr>
          <w:p w14:paraId="21D66236" w14:textId="1682E2E2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3882707C" w14:textId="3646BCA9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100</w:t>
            </w:r>
          </w:p>
        </w:tc>
        <w:tc>
          <w:tcPr>
            <w:tcW w:w="0" w:type="auto"/>
            <w:vAlign w:val="center"/>
          </w:tcPr>
          <w:p w14:paraId="7F2207BB" w14:textId="52C080F3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578F8419" w14:textId="3E1FD726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37CB93F7" w14:textId="668DA3B8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</w:t>
            </w:r>
          </w:p>
        </w:tc>
        <w:tc>
          <w:tcPr>
            <w:tcW w:w="940" w:type="dxa"/>
            <w:vAlign w:val="center"/>
          </w:tcPr>
          <w:p w14:paraId="17F83F41" w14:textId="62CEBEA8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53" w:type="dxa"/>
            <w:vAlign w:val="center"/>
          </w:tcPr>
          <w:p w14:paraId="299F4FE5" w14:textId="307513B1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29" w:type="dxa"/>
            <w:vAlign w:val="center"/>
          </w:tcPr>
          <w:p w14:paraId="5FC8CF45" w14:textId="16812CEB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0" w:type="dxa"/>
            <w:vAlign w:val="center"/>
          </w:tcPr>
          <w:p w14:paraId="35C4640E" w14:textId="74A4EF03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vAlign w:val="center"/>
          </w:tcPr>
          <w:p w14:paraId="4A3F4CB2" w14:textId="76723668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</w:tr>
      <w:tr w:rsidR="00462134" w:rsidRPr="006F3A7D" w14:paraId="1AD7F4AD" w14:textId="77777777" w:rsidTr="000F25C6">
        <w:tc>
          <w:tcPr>
            <w:tcW w:w="718" w:type="dxa"/>
            <w:vAlign w:val="center"/>
          </w:tcPr>
          <w:p w14:paraId="0FE10F8A" w14:textId="4750DA64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100011</w:t>
            </w:r>
          </w:p>
        </w:tc>
        <w:tc>
          <w:tcPr>
            <w:tcW w:w="799" w:type="dxa"/>
            <w:vAlign w:val="center"/>
          </w:tcPr>
          <w:p w14:paraId="481DE5FE" w14:textId="169E186A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976" w:type="dxa"/>
            <w:vAlign w:val="center"/>
          </w:tcPr>
          <w:p w14:paraId="3E0D1857" w14:textId="4A1B4BE3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18" w:type="dxa"/>
            <w:vAlign w:val="center"/>
          </w:tcPr>
          <w:p w14:paraId="176B9DFF" w14:textId="143B11D8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vAlign w:val="center"/>
          </w:tcPr>
          <w:p w14:paraId="1698F1B1" w14:textId="39283ECC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047CD3AB" w14:textId="57FDDBD8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43D0FBB9" w14:textId="40E7CF1A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4355AF50" w14:textId="1800E5ED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</w:t>
            </w:r>
          </w:p>
        </w:tc>
        <w:tc>
          <w:tcPr>
            <w:tcW w:w="940" w:type="dxa"/>
            <w:vAlign w:val="center"/>
          </w:tcPr>
          <w:p w14:paraId="4933785D" w14:textId="75816187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653" w:type="dxa"/>
            <w:vAlign w:val="center"/>
          </w:tcPr>
          <w:p w14:paraId="569D5BA1" w14:textId="7F876D3A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29" w:type="dxa"/>
            <w:vAlign w:val="center"/>
          </w:tcPr>
          <w:p w14:paraId="6DD11324" w14:textId="09764D93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0" w:type="dxa"/>
            <w:vAlign w:val="center"/>
          </w:tcPr>
          <w:p w14:paraId="08D83C40" w14:textId="1A8AAB7D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vAlign w:val="center"/>
          </w:tcPr>
          <w:p w14:paraId="6A8C1394" w14:textId="54E19EE5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</w:tr>
      <w:tr w:rsidR="00462134" w:rsidRPr="006F3A7D" w14:paraId="497027C2" w14:textId="77777777" w:rsidTr="000F25C6">
        <w:tc>
          <w:tcPr>
            <w:tcW w:w="718" w:type="dxa"/>
            <w:vAlign w:val="center"/>
          </w:tcPr>
          <w:p w14:paraId="69D25781" w14:textId="03D715A9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101011</w:t>
            </w:r>
          </w:p>
        </w:tc>
        <w:tc>
          <w:tcPr>
            <w:tcW w:w="799" w:type="dxa"/>
            <w:vAlign w:val="center"/>
          </w:tcPr>
          <w:p w14:paraId="4573D4B7" w14:textId="6E9991C7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976" w:type="dxa"/>
            <w:vAlign w:val="center"/>
          </w:tcPr>
          <w:p w14:paraId="07B45D0E" w14:textId="147A704A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918" w:type="dxa"/>
            <w:vAlign w:val="center"/>
          </w:tcPr>
          <w:p w14:paraId="2D629D22" w14:textId="38327710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vAlign w:val="center"/>
          </w:tcPr>
          <w:p w14:paraId="3B32D9EC" w14:textId="030E72CA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28DF11E5" w14:textId="5C5657EB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10BE4BE5" w14:textId="7777B679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6F725187" w14:textId="46A04A93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10</w:t>
            </w:r>
          </w:p>
        </w:tc>
        <w:tc>
          <w:tcPr>
            <w:tcW w:w="940" w:type="dxa"/>
            <w:vAlign w:val="center"/>
          </w:tcPr>
          <w:p w14:paraId="0FAE90DF" w14:textId="0E59C4BE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53" w:type="dxa"/>
            <w:vAlign w:val="center"/>
          </w:tcPr>
          <w:p w14:paraId="36F872FC" w14:textId="24DD709C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29" w:type="dxa"/>
            <w:vAlign w:val="center"/>
          </w:tcPr>
          <w:p w14:paraId="745FFB52" w14:textId="5E35E45E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0" w:type="dxa"/>
            <w:vAlign w:val="center"/>
          </w:tcPr>
          <w:p w14:paraId="21396776" w14:textId="5486BFDE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vAlign w:val="center"/>
          </w:tcPr>
          <w:p w14:paraId="3242D849" w14:textId="507B79B2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</w:tr>
      <w:tr w:rsidR="00462134" w:rsidRPr="006F3A7D" w14:paraId="0F3FA7B6" w14:textId="77777777" w:rsidTr="000F25C6">
        <w:tc>
          <w:tcPr>
            <w:tcW w:w="718" w:type="dxa"/>
            <w:vAlign w:val="center"/>
          </w:tcPr>
          <w:p w14:paraId="6EB22300" w14:textId="6D669403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000000</w:t>
            </w:r>
          </w:p>
        </w:tc>
        <w:tc>
          <w:tcPr>
            <w:tcW w:w="799" w:type="dxa"/>
            <w:vAlign w:val="center"/>
          </w:tcPr>
          <w:p w14:paraId="42F5BBEC" w14:textId="2BF87789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76" w:type="dxa"/>
            <w:vAlign w:val="center"/>
          </w:tcPr>
          <w:p w14:paraId="68372F90" w14:textId="760E7C63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18" w:type="dxa"/>
            <w:vAlign w:val="center"/>
          </w:tcPr>
          <w:p w14:paraId="2828978F" w14:textId="24C6D5F5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384B002C" w14:textId="7B0AD25F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100</w:t>
            </w:r>
          </w:p>
        </w:tc>
        <w:tc>
          <w:tcPr>
            <w:tcW w:w="0" w:type="auto"/>
            <w:vAlign w:val="center"/>
          </w:tcPr>
          <w:p w14:paraId="30526CCE" w14:textId="69357375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6524E5FD" w14:textId="429B2D8A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5397FBDE" w14:textId="562EDF66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</w:t>
            </w:r>
          </w:p>
        </w:tc>
        <w:tc>
          <w:tcPr>
            <w:tcW w:w="940" w:type="dxa"/>
            <w:vAlign w:val="center"/>
          </w:tcPr>
          <w:p w14:paraId="08A64F24" w14:textId="5F3D24D8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53" w:type="dxa"/>
            <w:vAlign w:val="center"/>
          </w:tcPr>
          <w:p w14:paraId="6F36C33C" w14:textId="47BB55AC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29" w:type="dxa"/>
            <w:vAlign w:val="center"/>
          </w:tcPr>
          <w:p w14:paraId="22ECC69D" w14:textId="78D29434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0" w:type="dxa"/>
            <w:vAlign w:val="center"/>
          </w:tcPr>
          <w:p w14:paraId="708C4B93" w14:textId="418C7E3C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vAlign w:val="center"/>
          </w:tcPr>
          <w:p w14:paraId="513C3EBD" w14:textId="45D39AA4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</w:tr>
      <w:tr w:rsidR="00462134" w:rsidRPr="006F3A7D" w14:paraId="498ADD3D" w14:textId="77777777" w:rsidTr="000F25C6">
        <w:tc>
          <w:tcPr>
            <w:tcW w:w="718" w:type="dxa"/>
            <w:vAlign w:val="center"/>
          </w:tcPr>
          <w:p w14:paraId="1811BCCC" w14:textId="134929F5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000000</w:t>
            </w:r>
          </w:p>
        </w:tc>
        <w:tc>
          <w:tcPr>
            <w:tcW w:w="799" w:type="dxa"/>
            <w:vAlign w:val="center"/>
          </w:tcPr>
          <w:p w14:paraId="7B84A31D" w14:textId="61E04D0F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76" w:type="dxa"/>
            <w:vAlign w:val="center"/>
          </w:tcPr>
          <w:p w14:paraId="2A729AE7" w14:textId="74F91D3A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18" w:type="dxa"/>
            <w:vAlign w:val="center"/>
          </w:tcPr>
          <w:p w14:paraId="09AD6411" w14:textId="13E31FAD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5BE492FA" w14:textId="0B42EF04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100</w:t>
            </w:r>
          </w:p>
        </w:tc>
        <w:tc>
          <w:tcPr>
            <w:tcW w:w="0" w:type="auto"/>
            <w:vAlign w:val="center"/>
          </w:tcPr>
          <w:p w14:paraId="6AE76080" w14:textId="21D824A7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496E0CFB" w14:textId="7C02D6FB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1DF4C40A" w14:textId="13FE63DB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</w:t>
            </w:r>
          </w:p>
        </w:tc>
        <w:tc>
          <w:tcPr>
            <w:tcW w:w="940" w:type="dxa"/>
            <w:vAlign w:val="center"/>
          </w:tcPr>
          <w:p w14:paraId="521178B7" w14:textId="21498806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53" w:type="dxa"/>
            <w:vAlign w:val="center"/>
          </w:tcPr>
          <w:p w14:paraId="0350F075" w14:textId="1CF42240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29" w:type="dxa"/>
            <w:vAlign w:val="center"/>
          </w:tcPr>
          <w:p w14:paraId="5325622A" w14:textId="5CD2C372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0" w:type="dxa"/>
            <w:vAlign w:val="center"/>
          </w:tcPr>
          <w:p w14:paraId="5C33BECC" w14:textId="1CA0D039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vAlign w:val="center"/>
          </w:tcPr>
          <w:p w14:paraId="482B8B46" w14:textId="6060CC15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</w:tr>
      <w:tr w:rsidR="00462134" w:rsidRPr="006F3A7D" w14:paraId="4B1A55BB" w14:textId="77777777" w:rsidTr="000F25C6">
        <w:tc>
          <w:tcPr>
            <w:tcW w:w="718" w:type="dxa"/>
            <w:vAlign w:val="center"/>
          </w:tcPr>
          <w:p w14:paraId="6F563AB5" w14:textId="78DB6102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000000</w:t>
            </w:r>
          </w:p>
        </w:tc>
        <w:tc>
          <w:tcPr>
            <w:tcW w:w="799" w:type="dxa"/>
            <w:vAlign w:val="center"/>
          </w:tcPr>
          <w:p w14:paraId="5A1731E1" w14:textId="7C82365D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76" w:type="dxa"/>
            <w:vAlign w:val="center"/>
          </w:tcPr>
          <w:p w14:paraId="46E175F4" w14:textId="2A6C8DD7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18" w:type="dxa"/>
            <w:vAlign w:val="center"/>
          </w:tcPr>
          <w:p w14:paraId="5276FD16" w14:textId="218A34EB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39D820F7" w14:textId="4E1CDD9B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100</w:t>
            </w:r>
          </w:p>
        </w:tc>
        <w:tc>
          <w:tcPr>
            <w:tcW w:w="0" w:type="auto"/>
            <w:vAlign w:val="center"/>
          </w:tcPr>
          <w:p w14:paraId="337573C1" w14:textId="446E7307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3BE68CA7" w14:textId="5C3FA6B6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16AEBED5" w14:textId="10EB85C9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</w:t>
            </w:r>
          </w:p>
        </w:tc>
        <w:tc>
          <w:tcPr>
            <w:tcW w:w="940" w:type="dxa"/>
            <w:vAlign w:val="center"/>
          </w:tcPr>
          <w:p w14:paraId="48DBB4E4" w14:textId="3678388D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53" w:type="dxa"/>
            <w:vAlign w:val="center"/>
          </w:tcPr>
          <w:p w14:paraId="2FB75B8E" w14:textId="3D1E4C78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29" w:type="dxa"/>
            <w:vAlign w:val="center"/>
          </w:tcPr>
          <w:p w14:paraId="2840306D" w14:textId="4E6869DD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0" w:type="dxa"/>
            <w:vAlign w:val="center"/>
          </w:tcPr>
          <w:p w14:paraId="418E9745" w14:textId="16B22E10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vAlign w:val="center"/>
          </w:tcPr>
          <w:p w14:paraId="164E0B75" w14:textId="4C9DC912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</w:tr>
      <w:tr w:rsidR="00462134" w:rsidRPr="006F3A7D" w14:paraId="4DA0309A" w14:textId="77777777" w:rsidTr="000F25C6">
        <w:tc>
          <w:tcPr>
            <w:tcW w:w="718" w:type="dxa"/>
            <w:vAlign w:val="center"/>
          </w:tcPr>
          <w:p w14:paraId="4C57B2B0" w14:textId="13259519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000000</w:t>
            </w:r>
          </w:p>
        </w:tc>
        <w:tc>
          <w:tcPr>
            <w:tcW w:w="799" w:type="dxa"/>
            <w:vAlign w:val="center"/>
          </w:tcPr>
          <w:p w14:paraId="5B6ED5EA" w14:textId="5C37864A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76" w:type="dxa"/>
            <w:vAlign w:val="center"/>
          </w:tcPr>
          <w:p w14:paraId="461152E4" w14:textId="59279B0D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18" w:type="dxa"/>
            <w:vAlign w:val="center"/>
          </w:tcPr>
          <w:p w14:paraId="21A5C959" w14:textId="5F741737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702A30F9" w14:textId="03AB7C7D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100</w:t>
            </w:r>
          </w:p>
        </w:tc>
        <w:tc>
          <w:tcPr>
            <w:tcW w:w="0" w:type="auto"/>
            <w:vAlign w:val="center"/>
          </w:tcPr>
          <w:p w14:paraId="1DA5B1E7" w14:textId="64D38347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78A69EB1" w14:textId="216019A8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2B22D9D9" w14:textId="7EC4F3DB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</w:t>
            </w:r>
          </w:p>
        </w:tc>
        <w:tc>
          <w:tcPr>
            <w:tcW w:w="940" w:type="dxa"/>
            <w:vAlign w:val="center"/>
          </w:tcPr>
          <w:p w14:paraId="730C22E2" w14:textId="64CC10BE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53" w:type="dxa"/>
            <w:vAlign w:val="center"/>
          </w:tcPr>
          <w:p w14:paraId="33A33C20" w14:textId="03AB305B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29" w:type="dxa"/>
            <w:vAlign w:val="center"/>
          </w:tcPr>
          <w:p w14:paraId="18467391" w14:textId="596AB2AD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0" w:type="dxa"/>
            <w:vAlign w:val="center"/>
          </w:tcPr>
          <w:p w14:paraId="61CC3048" w14:textId="6D5589B6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vAlign w:val="center"/>
          </w:tcPr>
          <w:p w14:paraId="7165133E" w14:textId="0590F66B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</w:tr>
      <w:tr w:rsidR="00462134" w:rsidRPr="006F3A7D" w14:paraId="6D474F6D" w14:textId="77777777" w:rsidTr="000F25C6">
        <w:tc>
          <w:tcPr>
            <w:tcW w:w="718" w:type="dxa"/>
            <w:vAlign w:val="center"/>
          </w:tcPr>
          <w:p w14:paraId="1575602F" w14:textId="23D58DDE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000000</w:t>
            </w:r>
          </w:p>
        </w:tc>
        <w:tc>
          <w:tcPr>
            <w:tcW w:w="799" w:type="dxa"/>
            <w:vAlign w:val="center"/>
          </w:tcPr>
          <w:p w14:paraId="52F7B58D" w14:textId="254A1E8B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76" w:type="dxa"/>
            <w:vAlign w:val="center"/>
          </w:tcPr>
          <w:p w14:paraId="03FCD132" w14:textId="278292C3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18" w:type="dxa"/>
            <w:vAlign w:val="center"/>
          </w:tcPr>
          <w:p w14:paraId="14F21F04" w14:textId="57451BA1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279CAA9B" w14:textId="1141D2B2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100</w:t>
            </w:r>
          </w:p>
        </w:tc>
        <w:tc>
          <w:tcPr>
            <w:tcW w:w="0" w:type="auto"/>
            <w:vAlign w:val="center"/>
          </w:tcPr>
          <w:p w14:paraId="4049C118" w14:textId="253CBD06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688185D1" w14:textId="262C5829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4BF7836F" w14:textId="0E3EF397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</w:t>
            </w:r>
          </w:p>
        </w:tc>
        <w:tc>
          <w:tcPr>
            <w:tcW w:w="940" w:type="dxa"/>
            <w:vAlign w:val="center"/>
          </w:tcPr>
          <w:p w14:paraId="717A115D" w14:textId="2013A167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53" w:type="dxa"/>
            <w:vAlign w:val="center"/>
          </w:tcPr>
          <w:p w14:paraId="72F90708" w14:textId="2C23B314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29" w:type="dxa"/>
            <w:vAlign w:val="center"/>
          </w:tcPr>
          <w:p w14:paraId="568FADA0" w14:textId="7099C4C1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0" w:type="dxa"/>
            <w:vAlign w:val="center"/>
          </w:tcPr>
          <w:p w14:paraId="6104A65E" w14:textId="561E0CAF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vAlign w:val="center"/>
          </w:tcPr>
          <w:p w14:paraId="0A6F5CC9" w14:textId="59D9770E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</w:tr>
      <w:tr w:rsidR="00462134" w:rsidRPr="006F3A7D" w14:paraId="183FFC02" w14:textId="77777777" w:rsidTr="000F25C6">
        <w:tc>
          <w:tcPr>
            <w:tcW w:w="718" w:type="dxa"/>
            <w:vAlign w:val="center"/>
          </w:tcPr>
          <w:p w14:paraId="63BF0294" w14:textId="52B03073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110000</w:t>
            </w:r>
          </w:p>
        </w:tc>
        <w:tc>
          <w:tcPr>
            <w:tcW w:w="799" w:type="dxa"/>
            <w:vAlign w:val="center"/>
          </w:tcPr>
          <w:p w14:paraId="31D2DCE1" w14:textId="06B939FE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976" w:type="dxa"/>
            <w:vAlign w:val="center"/>
          </w:tcPr>
          <w:p w14:paraId="017079E9" w14:textId="0AF279F4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18" w:type="dxa"/>
            <w:vAlign w:val="center"/>
          </w:tcPr>
          <w:p w14:paraId="53018EC6" w14:textId="133D2D5B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vAlign w:val="center"/>
          </w:tcPr>
          <w:p w14:paraId="7DCF256F" w14:textId="2D01B9E0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0EDC0106" w14:textId="36449A98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291FF3A9" w14:textId="00EB995B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100</w:t>
            </w:r>
          </w:p>
        </w:tc>
        <w:tc>
          <w:tcPr>
            <w:tcW w:w="0" w:type="auto"/>
            <w:vAlign w:val="center"/>
          </w:tcPr>
          <w:p w14:paraId="49D361E0" w14:textId="6966ED41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</w:t>
            </w:r>
          </w:p>
        </w:tc>
        <w:tc>
          <w:tcPr>
            <w:tcW w:w="940" w:type="dxa"/>
            <w:vAlign w:val="center"/>
          </w:tcPr>
          <w:p w14:paraId="4D5EB327" w14:textId="2CA8D578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653" w:type="dxa"/>
            <w:vAlign w:val="center"/>
          </w:tcPr>
          <w:p w14:paraId="450BC4C5" w14:textId="64122F63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29" w:type="dxa"/>
            <w:vAlign w:val="center"/>
          </w:tcPr>
          <w:p w14:paraId="6F889F17" w14:textId="28B0DE28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0" w:type="dxa"/>
            <w:vAlign w:val="center"/>
          </w:tcPr>
          <w:p w14:paraId="674C3A47" w14:textId="24475B4E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vAlign w:val="center"/>
          </w:tcPr>
          <w:p w14:paraId="7264989F" w14:textId="608690B5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</w:tr>
      <w:tr w:rsidR="00462134" w:rsidRPr="006F3A7D" w14:paraId="37ED3E88" w14:textId="77777777" w:rsidTr="000F25C6">
        <w:tc>
          <w:tcPr>
            <w:tcW w:w="718" w:type="dxa"/>
            <w:vAlign w:val="center"/>
          </w:tcPr>
          <w:p w14:paraId="69B39019" w14:textId="4C3F8B76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110001</w:t>
            </w:r>
          </w:p>
        </w:tc>
        <w:tc>
          <w:tcPr>
            <w:tcW w:w="799" w:type="dxa"/>
            <w:vAlign w:val="center"/>
          </w:tcPr>
          <w:p w14:paraId="28ABF1D7" w14:textId="256A53A3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976" w:type="dxa"/>
            <w:vAlign w:val="center"/>
          </w:tcPr>
          <w:p w14:paraId="67698804" w14:textId="7B174C8F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18" w:type="dxa"/>
            <w:vAlign w:val="center"/>
          </w:tcPr>
          <w:p w14:paraId="5693E329" w14:textId="47E0FA91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vAlign w:val="center"/>
          </w:tcPr>
          <w:p w14:paraId="027E7058" w14:textId="1CF966D1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47A88848" w14:textId="26EA271C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2781015C" w14:textId="7FEB2613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011</w:t>
            </w:r>
          </w:p>
        </w:tc>
        <w:tc>
          <w:tcPr>
            <w:tcW w:w="0" w:type="auto"/>
            <w:vAlign w:val="center"/>
          </w:tcPr>
          <w:p w14:paraId="1B1DF0AE" w14:textId="7B209CFC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</w:t>
            </w:r>
          </w:p>
        </w:tc>
        <w:tc>
          <w:tcPr>
            <w:tcW w:w="940" w:type="dxa"/>
            <w:vAlign w:val="center"/>
          </w:tcPr>
          <w:p w14:paraId="66A6F6E9" w14:textId="2D3379F1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653" w:type="dxa"/>
            <w:vAlign w:val="center"/>
          </w:tcPr>
          <w:p w14:paraId="2E5B2F39" w14:textId="2AD9D8E9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29" w:type="dxa"/>
            <w:vAlign w:val="center"/>
          </w:tcPr>
          <w:p w14:paraId="7B2F6ABB" w14:textId="02632BA1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0" w:type="dxa"/>
            <w:vAlign w:val="center"/>
          </w:tcPr>
          <w:p w14:paraId="651E7DA5" w14:textId="318D6FD1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vAlign w:val="center"/>
          </w:tcPr>
          <w:p w14:paraId="5DC70A91" w14:textId="1A0784D7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</w:tr>
      <w:tr w:rsidR="00462134" w:rsidRPr="006F3A7D" w14:paraId="6A97CADF" w14:textId="77777777" w:rsidTr="000F25C6">
        <w:tc>
          <w:tcPr>
            <w:tcW w:w="718" w:type="dxa"/>
            <w:vAlign w:val="center"/>
          </w:tcPr>
          <w:p w14:paraId="2384C9CA" w14:textId="3CD605FC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110010</w:t>
            </w:r>
          </w:p>
        </w:tc>
        <w:tc>
          <w:tcPr>
            <w:tcW w:w="799" w:type="dxa"/>
            <w:vAlign w:val="center"/>
          </w:tcPr>
          <w:p w14:paraId="383E10D1" w14:textId="2D7FE367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976" w:type="dxa"/>
            <w:vAlign w:val="center"/>
          </w:tcPr>
          <w:p w14:paraId="4017F1E0" w14:textId="1E43C235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18" w:type="dxa"/>
            <w:vAlign w:val="center"/>
          </w:tcPr>
          <w:p w14:paraId="71A6F0F1" w14:textId="287E324A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vAlign w:val="center"/>
          </w:tcPr>
          <w:p w14:paraId="2C765433" w14:textId="0C5BFBDB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5288EBBD" w14:textId="3FD9B229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69C888E0" w14:textId="1D94B22D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010</w:t>
            </w:r>
          </w:p>
        </w:tc>
        <w:tc>
          <w:tcPr>
            <w:tcW w:w="0" w:type="auto"/>
            <w:vAlign w:val="center"/>
          </w:tcPr>
          <w:p w14:paraId="4D37E3B3" w14:textId="6C8435AC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</w:t>
            </w:r>
          </w:p>
        </w:tc>
        <w:tc>
          <w:tcPr>
            <w:tcW w:w="940" w:type="dxa"/>
            <w:vAlign w:val="center"/>
          </w:tcPr>
          <w:p w14:paraId="74271A33" w14:textId="270BF2B5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653" w:type="dxa"/>
            <w:vAlign w:val="center"/>
          </w:tcPr>
          <w:p w14:paraId="1B24FE02" w14:textId="106AE0E6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29" w:type="dxa"/>
            <w:vAlign w:val="center"/>
          </w:tcPr>
          <w:p w14:paraId="7531405B" w14:textId="6F42948B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0" w:type="dxa"/>
            <w:vAlign w:val="center"/>
          </w:tcPr>
          <w:p w14:paraId="7D7ED4A5" w14:textId="68499327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vAlign w:val="center"/>
          </w:tcPr>
          <w:p w14:paraId="05B0CC3C" w14:textId="699F2658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</w:tr>
      <w:tr w:rsidR="00462134" w:rsidRPr="006F3A7D" w14:paraId="29272173" w14:textId="77777777" w:rsidTr="000F25C6">
        <w:tc>
          <w:tcPr>
            <w:tcW w:w="718" w:type="dxa"/>
            <w:vAlign w:val="center"/>
          </w:tcPr>
          <w:p w14:paraId="5C4ECC3D" w14:textId="79B05F66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110011</w:t>
            </w:r>
          </w:p>
        </w:tc>
        <w:tc>
          <w:tcPr>
            <w:tcW w:w="799" w:type="dxa"/>
            <w:vAlign w:val="center"/>
          </w:tcPr>
          <w:p w14:paraId="55FE2A55" w14:textId="198EDC62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976" w:type="dxa"/>
            <w:vAlign w:val="center"/>
          </w:tcPr>
          <w:p w14:paraId="12AAE77B" w14:textId="18A949FC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18" w:type="dxa"/>
            <w:vAlign w:val="center"/>
          </w:tcPr>
          <w:p w14:paraId="417F230A" w14:textId="31880CBC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vAlign w:val="center"/>
          </w:tcPr>
          <w:p w14:paraId="457009CE" w14:textId="4B5D4703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7634EF23" w14:textId="547A1934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67C7009B" w14:textId="6B25B4EF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101</w:t>
            </w:r>
          </w:p>
        </w:tc>
        <w:tc>
          <w:tcPr>
            <w:tcW w:w="0" w:type="auto"/>
            <w:vAlign w:val="center"/>
          </w:tcPr>
          <w:p w14:paraId="586F33EB" w14:textId="209B14E2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</w:t>
            </w:r>
          </w:p>
        </w:tc>
        <w:tc>
          <w:tcPr>
            <w:tcW w:w="940" w:type="dxa"/>
            <w:vAlign w:val="center"/>
          </w:tcPr>
          <w:p w14:paraId="3D2790A5" w14:textId="787CF6D8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653" w:type="dxa"/>
            <w:vAlign w:val="center"/>
          </w:tcPr>
          <w:p w14:paraId="31E4CE5A" w14:textId="6D16A704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29" w:type="dxa"/>
            <w:vAlign w:val="center"/>
          </w:tcPr>
          <w:p w14:paraId="31CD2651" w14:textId="191229AF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0" w:type="dxa"/>
            <w:vAlign w:val="center"/>
          </w:tcPr>
          <w:p w14:paraId="2643C02D" w14:textId="68D5E155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vAlign w:val="center"/>
          </w:tcPr>
          <w:p w14:paraId="10305485" w14:textId="70327402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</w:tr>
      <w:tr w:rsidR="00462134" w:rsidRPr="006F3A7D" w14:paraId="113F4AF0" w14:textId="77777777" w:rsidTr="000F25C6">
        <w:tc>
          <w:tcPr>
            <w:tcW w:w="718" w:type="dxa"/>
            <w:vAlign w:val="center"/>
          </w:tcPr>
          <w:p w14:paraId="5D3AF5EB" w14:textId="7E48B780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101100</w:t>
            </w:r>
          </w:p>
        </w:tc>
        <w:tc>
          <w:tcPr>
            <w:tcW w:w="799" w:type="dxa"/>
            <w:vAlign w:val="center"/>
          </w:tcPr>
          <w:p w14:paraId="39F91A9A" w14:textId="5A9973C6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976" w:type="dxa"/>
            <w:vAlign w:val="center"/>
          </w:tcPr>
          <w:p w14:paraId="247E64CE" w14:textId="4BFB674B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918" w:type="dxa"/>
            <w:vAlign w:val="center"/>
          </w:tcPr>
          <w:p w14:paraId="1FEE0B07" w14:textId="06B68576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vAlign w:val="center"/>
          </w:tcPr>
          <w:p w14:paraId="0A29DD5E" w14:textId="232AB1D9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031E201E" w14:textId="37F58B3A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35C2BE85" w14:textId="61EB0F27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0B13C0D3" w14:textId="11B13844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01</w:t>
            </w:r>
          </w:p>
        </w:tc>
        <w:tc>
          <w:tcPr>
            <w:tcW w:w="940" w:type="dxa"/>
            <w:vAlign w:val="center"/>
          </w:tcPr>
          <w:p w14:paraId="0FD9143B" w14:textId="56C84E29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53" w:type="dxa"/>
            <w:vAlign w:val="center"/>
          </w:tcPr>
          <w:p w14:paraId="15E9CA0B" w14:textId="5D6B6358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29" w:type="dxa"/>
            <w:vAlign w:val="center"/>
          </w:tcPr>
          <w:p w14:paraId="44F8BAB9" w14:textId="7BCF08BF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0" w:type="dxa"/>
            <w:vAlign w:val="center"/>
          </w:tcPr>
          <w:p w14:paraId="152023ED" w14:textId="508F8929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vAlign w:val="center"/>
          </w:tcPr>
          <w:p w14:paraId="0D0EF0F9" w14:textId="2D8DDAD0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</w:tr>
      <w:tr w:rsidR="00462134" w:rsidRPr="006F3A7D" w14:paraId="4E58E750" w14:textId="77777777" w:rsidTr="000F25C6">
        <w:tc>
          <w:tcPr>
            <w:tcW w:w="718" w:type="dxa"/>
            <w:vAlign w:val="center"/>
          </w:tcPr>
          <w:p w14:paraId="442AA1CB" w14:textId="46B4959F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101101</w:t>
            </w:r>
          </w:p>
        </w:tc>
        <w:tc>
          <w:tcPr>
            <w:tcW w:w="799" w:type="dxa"/>
            <w:vAlign w:val="center"/>
          </w:tcPr>
          <w:p w14:paraId="328DC2F6" w14:textId="36102D23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976" w:type="dxa"/>
            <w:vAlign w:val="center"/>
          </w:tcPr>
          <w:p w14:paraId="037D2585" w14:textId="25A06DCF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918" w:type="dxa"/>
            <w:vAlign w:val="center"/>
          </w:tcPr>
          <w:p w14:paraId="73152419" w14:textId="16A16CBA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vAlign w:val="center"/>
          </w:tcPr>
          <w:p w14:paraId="0D16C98C" w14:textId="49D4DCD5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3E3EBA14" w14:textId="0628B93D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07757047" w14:textId="6357152D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3F61138F" w14:textId="1ED44C25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11</w:t>
            </w:r>
          </w:p>
        </w:tc>
        <w:tc>
          <w:tcPr>
            <w:tcW w:w="940" w:type="dxa"/>
            <w:vAlign w:val="center"/>
          </w:tcPr>
          <w:p w14:paraId="0A381E88" w14:textId="5179F764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53" w:type="dxa"/>
            <w:vAlign w:val="center"/>
          </w:tcPr>
          <w:p w14:paraId="25F8091F" w14:textId="4F1489E6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29" w:type="dxa"/>
            <w:vAlign w:val="center"/>
          </w:tcPr>
          <w:p w14:paraId="3782A934" w14:textId="61FB1CD6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0" w:type="dxa"/>
            <w:vAlign w:val="center"/>
          </w:tcPr>
          <w:p w14:paraId="2AA1F98C" w14:textId="798E273D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vAlign w:val="center"/>
          </w:tcPr>
          <w:p w14:paraId="22EF388B" w14:textId="5D8445C5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</w:tr>
      <w:tr w:rsidR="00462134" w:rsidRPr="006F3A7D" w14:paraId="2838FFE5" w14:textId="77777777" w:rsidTr="000F25C6">
        <w:tc>
          <w:tcPr>
            <w:tcW w:w="718" w:type="dxa"/>
            <w:vAlign w:val="center"/>
          </w:tcPr>
          <w:p w14:paraId="43AED874" w14:textId="18DCD2CD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001101</w:t>
            </w:r>
          </w:p>
        </w:tc>
        <w:tc>
          <w:tcPr>
            <w:tcW w:w="799" w:type="dxa"/>
            <w:vAlign w:val="center"/>
          </w:tcPr>
          <w:p w14:paraId="25B2C5AA" w14:textId="36758516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976" w:type="dxa"/>
            <w:vAlign w:val="center"/>
          </w:tcPr>
          <w:p w14:paraId="5655D755" w14:textId="557F73C2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18" w:type="dxa"/>
            <w:vAlign w:val="center"/>
          </w:tcPr>
          <w:p w14:paraId="3632CA25" w14:textId="1588C05B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vAlign w:val="center"/>
          </w:tcPr>
          <w:p w14:paraId="5581C75B" w14:textId="3A482598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010</w:t>
            </w:r>
          </w:p>
        </w:tc>
        <w:tc>
          <w:tcPr>
            <w:tcW w:w="0" w:type="auto"/>
            <w:vAlign w:val="center"/>
          </w:tcPr>
          <w:p w14:paraId="6EC9C6B2" w14:textId="7CD71D72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4DD8964C" w14:textId="63918776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090AB05D" w14:textId="6106AD2E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</w:t>
            </w:r>
          </w:p>
        </w:tc>
        <w:tc>
          <w:tcPr>
            <w:tcW w:w="940" w:type="dxa"/>
            <w:vAlign w:val="center"/>
          </w:tcPr>
          <w:p w14:paraId="7A1C8F96" w14:textId="582EAC74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53" w:type="dxa"/>
            <w:vAlign w:val="center"/>
          </w:tcPr>
          <w:p w14:paraId="34BD695A" w14:textId="119AC9D1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29" w:type="dxa"/>
            <w:vAlign w:val="center"/>
          </w:tcPr>
          <w:p w14:paraId="617F5EE9" w14:textId="7A3D0B13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0" w:type="dxa"/>
            <w:vAlign w:val="center"/>
          </w:tcPr>
          <w:p w14:paraId="6E68F9D7" w14:textId="12DEC1EE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vAlign w:val="center"/>
          </w:tcPr>
          <w:p w14:paraId="4C45AE35" w14:textId="06C27BD7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</w:tr>
      <w:tr w:rsidR="00462134" w:rsidRPr="006F3A7D" w14:paraId="1175A81D" w14:textId="77777777" w:rsidTr="000F25C6">
        <w:tc>
          <w:tcPr>
            <w:tcW w:w="718" w:type="dxa"/>
            <w:vAlign w:val="center"/>
          </w:tcPr>
          <w:p w14:paraId="2DBDC976" w14:textId="6A8FB45F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000000</w:t>
            </w:r>
          </w:p>
        </w:tc>
        <w:tc>
          <w:tcPr>
            <w:tcW w:w="799" w:type="dxa"/>
            <w:vAlign w:val="center"/>
          </w:tcPr>
          <w:p w14:paraId="64E68277" w14:textId="6E15994E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76" w:type="dxa"/>
            <w:vAlign w:val="center"/>
          </w:tcPr>
          <w:p w14:paraId="7A27FDD2" w14:textId="4DA73A00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18" w:type="dxa"/>
            <w:vAlign w:val="center"/>
          </w:tcPr>
          <w:p w14:paraId="6B416563" w14:textId="2368E4CC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46DB69CC" w14:textId="0A1E34F0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100</w:t>
            </w:r>
          </w:p>
        </w:tc>
        <w:tc>
          <w:tcPr>
            <w:tcW w:w="0" w:type="auto"/>
            <w:vAlign w:val="center"/>
          </w:tcPr>
          <w:p w14:paraId="6A768110" w14:textId="43E191F6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5F42275D" w14:textId="3FA95BBD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07ED11DA" w14:textId="5F31458A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</w:t>
            </w:r>
          </w:p>
        </w:tc>
        <w:tc>
          <w:tcPr>
            <w:tcW w:w="940" w:type="dxa"/>
            <w:vAlign w:val="center"/>
          </w:tcPr>
          <w:p w14:paraId="2CD27D5C" w14:textId="00459DD9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53" w:type="dxa"/>
            <w:vAlign w:val="center"/>
          </w:tcPr>
          <w:p w14:paraId="22200FDC" w14:textId="09C531BA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29" w:type="dxa"/>
            <w:vAlign w:val="center"/>
          </w:tcPr>
          <w:p w14:paraId="430D31CE" w14:textId="6D116045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0" w:type="dxa"/>
            <w:vAlign w:val="center"/>
          </w:tcPr>
          <w:p w14:paraId="6C3C7F3B" w14:textId="4EA72C05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vAlign w:val="center"/>
          </w:tcPr>
          <w:p w14:paraId="67E9DAA4" w14:textId="7E509B32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</w:tr>
      <w:tr w:rsidR="00462134" w:rsidRPr="006F3A7D" w14:paraId="4D39CF53" w14:textId="77777777" w:rsidTr="000F25C6">
        <w:tc>
          <w:tcPr>
            <w:tcW w:w="718" w:type="dxa"/>
            <w:vAlign w:val="center"/>
          </w:tcPr>
          <w:p w14:paraId="69BF0E8A" w14:textId="26079FAB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000000</w:t>
            </w:r>
          </w:p>
        </w:tc>
        <w:tc>
          <w:tcPr>
            <w:tcW w:w="799" w:type="dxa"/>
            <w:vAlign w:val="center"/>
          </w:tcPr>
          <w:p w14:paraId="619DB233" w14:textId="755ED621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76" w:type="dxa"/>
            <w:vAlign w:val="center"/>
          </w:tcPr>
          <w:p w14:paraId="79CA4835" w14:textId="5249B1B0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18" w:type="dxa"/>
            <w:vAlign w:val="center"/>
          </w:tcPr>
          <w:p w14:paraId="604118DB" w14:textId="703296F5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3C637049" w14:textId="5FD63607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100</w:t>
            </w:r>
          </w:p>
        </w:tc>
        <w:tc>
          <w:tcPr>
            <w:tcW w:w="0" w:type="auto"/>
            <w:vAlign w:val="center"/>
          </w:tcPr>
          <w:p w14:paraId="4DD77B7B" w14:textId="37E3A2A7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5EA90B27" w14:textId="32E3C107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161DBF79" w14:textId="6670F3A5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</w:t>
            </w:r>
          </w:p>
        </w:tc>
        <w:tc>
          <w:tcPr>
            <w:tcW w:w="940" w:type="dxa"/>
            <w:vAlign w:val="center"/>
          </w:tcPr>
          <w:p w14:paraId="0E473271" w14:textId="163FF36F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53" w:type="dxa"/>
            <w:vAlign w:val="center"/>
          </w:tcPr>
          <w:p w14:paraId="5C66D657" w14:textId="2E6AB1C8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29" w:type="dxa"/>
            <w:vAlign w:val="center"/>
          </w:tcPr>
          <w:p w14:paraId="7039B7C5" w14:textId="4E3311EF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0" w:type="dxa"/>
            <w:vAlign w:val="center"/>
          </w:tcPr>
          <w:p w14:paraId="714BFD8B" w14:textId="1843D438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vAlign w:val="center"/>
          </w:tcPr>
          <w:p w14:paraId="0B4ABCCE" w14:textId="7D312C60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</w:tr>
      <w:tr w:rsidR="00462134" w:rsidRPr="006F3A7D" w14:paraId="04735E06" w14:textId="77777777" w:rsidTr="000F25C6">
        <w:tc>
          <w:tcPr>
            <w:tcW w:w="718" w:type="dxa"/>
            <w:vAlign w:val="center"/>
          </w:tcPr>
          <w:p w14:paraId="3DD38E9A" w14:textId="0D851FF7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110110</w:t>
            </w:r>
          </w:p>
        </w:tc>
        <w:tc>
          <w:tcPr>
            <w:tcW w:w="799" w:type="dxa"/>
            <w:vAlign w:val="center"/>
          </w:tcPr>
          <w:p w14:paraId="78126F8D" w14:textId="62805C61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976" w:type="dxa"/>
            <w:vAlign w:val="center"/>
          </w:tcPr>
          <w:p w14:paraId="764E6A9B" w14:textId="7164D8AA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18" w:type="dxa"/>
            <w:vAlign w:val="center"/>
          </w:tcPr>
          <w:p w14:paraId="395CBC36" w14:textId="44D8F362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vAlign w:val="center"/>
          </w:tcPr>
          <w:p w14:paraId="35AD3FDB" w14:textId="51FDD9BB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101</w:t>
            </w:r>
          </w:p>
        </w:tc>
        <w:tc>
          <w:tcPr>
            <w:tcW w:w="0" w:type="auto"/>
            <w:vAlign w:val="center"/>
          </w:tcPr>
          <w:p w14:paraId="52777F09" w14:textId="1296C0B0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4D516B3D" w14:textId="3C6AED0A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478BDD60" w14:textId="6D146EF3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</w:t>
            </w:r>
          </w:p>
        </w:tc>
        <w:tc>
          <w:tcPr>
            <w:tcW w:w="940" w:type="dxa"/>
            <w:vAlign w:val="center"/>
          </w:tcPr>
          <w:p w14:paraId="5BB87A06" w14:textId="43F143B5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53" w:type="dxa"/>
            <w:vAlign w:val="center"/>
          </w:tcPr>
          <w:p w14:paraId="4F2E2354" w14:textId="19BF5218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29" w:type="dxa"/>
            <w:vAlign w:val="center"/>
          </w:tcPr>
          <w:p w14:paraId="380E1D9D" w14:textId="5BBD264D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0" w:type="dxa"/>
            <w:vAlign w:val="center"/>
          </w:tcPr>
          <w:p w14:paraId="1092F08C" w14:textId="02735209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vAlign w:val="center"/>
          </w:tcPr>
          <w:p w14:paraId="7022DC89" w14:textId="1D1ED2A0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</w:tr>
    </w:tbl>
    <w:p w14:paraId="30E3AB8E" w14:textId="66C2D9F6" w:rsidR="006F3A7D" w:rsidRDefault="006F3A7D"/>
    <w:p w14:paraId="5C30998B" w14:textId="55CF6712" w:rsidR="00462134" w:rsidRDefault="00462134"/>
    <w:p w14:paraId="10B1F788" w14:textId="1671D5A8" w:rsidR="003E0383" w:rsidRDefault="003E0383"/>
    <w:p w14:paraId="281E38D1" w14:textId="2A7678E7" w:rsidR="003E0383" w:rsidRDefault="003E0383"/>
    <w:p w14:paraId="1E08FAA1" w14:textId="5983BB9E" w:rsidR="003E0383" w:rsidRDefault="003E0383"/>
    <w:p w14:paraId="2DC18107" w14:textId="737FC135" w:rsidR="003E0383" w:rsidRDefault="003E0383"/>
    <w:p w14:paraId="0723FC07" w14:textId="0A885012" w:rsidR="003E0383" w:rsidRDefault="003E0383"/>
    <w:p w14:paraId="2A746682" w14:textId="4E8D43E5" w:rsidR="003E0383" w:rsidRDefault="003E0383"/>
    <w:p w14:paraId="1C728AA6" w14:textId="713DCFB4" w:rsidR="003E0383" w:rsidRDefault="003E0383"/>
    <w:tbl>
      <w:tblPr>
        <w:tblStyle w:val="TableGrid"/>
        <w:tblW w:w="10710" w:type="dxa"/>
        <w:tblInd w:w="-815" w:type="dxa"/>
        <w:tblLayout w:type="fixed"/>
        <w:tblLook w:val="04A0" w:firstRow="1" w:lastRow="0" w:firstColumn="1" w:lastColumn="0" w:noHBand="0" w:noVBand="1"/>
      </w:tblPr>
      <w:tblGrid>
        <w:gridCol w:w="720"/>
        <w:gridCol w:w="720"/>
        <w:gridCol w:w="630"/>
        <w:gridCol w:w="270"/>
        <w:gridCol w:w="450"/>
        <w:gridCol w:w="540"/>
        <w:gridCol w:w="540"/>
        <w:gridCol w:w="540"/>
        <w:gridCol w:w="450"/>
        <w:gridCol w:w="630"/>
        <w:gridCol w:w="720"/>
        <w:gridCol w:w="630"/>
        <w:gridCol w:w="630"/>
        <w:gridCol w:w="720"/>
        <w:gridCol w:w="630"/>
        <w:gridCol w:w="540"/>
        <w:gridCol w:w="450"/>
        <w:gridCol w:w="900"/>
      </w:tblGrid>
      <w:tr w:rsidR="00D01AC0" w14:paraId="7C13DCD9" w14:textId="77777777" w:rsidTr="00CC0936">
        <w:tc>
          <w:tcPr>
            <w:tcW w:w="720" w:type="dxa"/>
            <w:vAlign w:val="center"/>
          </w:tcPr>
          <w:p w14:paraId="3439AD34" w14:textId="5EFEF6C6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opcode</w:t>
            </w:r>
          </w:p>
        </w:tc>
        <w:tc>
          <w:tcPr>
            <w:tcW w:w="720" w:type="dxa"/>
            <w:vAlign w:val="center"/>
          </w:tcPr>
          <w:p w14:paraId="23B66D9F" w14:textId="764DE471" w:rsidR="00D01AC0" w:rsidRPr="00D01AC0" w:rsidRDefault="00D01AC0" w:rsidP="00D01AC0">
            <w:pPr>
              <w:rPr>
                <w:sz w:val="16"/>
                <w:szCs w:val="16"/>
              </w:rPr>
            </w:pPr>
            <w:proofErr w:type="spellStart"/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funct</w:t>
            </w:r>
            <w:proofErr w:type="spellEnd"/>
          </w:p>
        </w:tc>
        <w:tc>
          <w:tcPr>
            <w:tcW w:w="630" w:type="dxa"/>
            <w:vAlign w:val="center"/>
          </w:tcPr>
          <w:p w14:paraId="28983C6A" w14:textId="46931588" w:rsidR="00D01AC0" w:rsidRPr="00D01AC0" w:rsidRDefault="00D01AC0" w:rsidP="00D01AC0">
            <w:pPr>
              <w:rPr>
                <w:sz w:val="16"/>
                <w:szCs w:val="16"/>
              </w:rPr>
            </w:pPr>
            <w:proofErr w:type="spellStart"/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aluco</w:t>
            </w: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lastRenderedPageBreak/>
              <w:t>nt</w:t>
            </w:r>
            <w:proofErr w:type="spellEnd"/>
          </w:p>
        </w:tc>
        <w:tc>
          <w:tcPr>
            <w:tcW w:w="270" w:type="dxa"/>
            <w:vAlign w:val="center"/>
          </w:tcPr>
          <w:p w14:paraId="73526534" w14:textId="63998CA3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lastRenderedPageBreak/>
              <w:t>t</w:t>
            </w: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lastRenderedPageBreak/>
              <w:t>ype</w:t>
            </w:r>
          </w:p>
        </w:tc>
        <w:tc>
          <w:tcPr>
            <w:tcW w:w="450" w:type="dxa"/>
            <w:vAlign w:val="center"/>
          </w:tcPr>
          <w:p w14:paraId="3B016CA9" w14:textId="14B5482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lastRenderedPageBreak/>
              <w:t>no</w:t>
            </w:r>
          </w:p>
        </w:tc>
        <w:tc>
          <w:tcPr>
            <w:tcW w:w="540" w:type="dxa"/>
            <w:vAlign w:val="center"/>
          </w:tcPr>
          <w:p w14:paraId="40B2511B" w14:textId="5AE7E398" w:rsidR="00D01AC0" w:rsidRPr="00D01AC0" w:rsidRDefault="00D01AC0" w:rsidP="00D01AC0">
            <w:pPr>
              <w:rPr>
                <w:sz w:val="16"/>
                <w:szCs w:val="16"/>
              </w:rPr>
            </w:pPr>
            <w:proofErr w:type="spellStart"/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i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nst</w:t>
            </w:r>
            <w:proofErr w:type="spellEnd"/>
          </w:p>
        </w:tc>
        <w:tc>
          <w:tcPr>
            <w:tcW w:w="540" w:type="dxa"/>
            <w:vAlign w:val="center"/>
          </w:tcPr>
          <w:p w14:paraId="13DE5E1D" w14:textId="5ADA8E0D" w:rsidR="00D01AC0" w:rsidRPr="00D01AC0" w:rsidRDefault="00D01AC0" w:rsidP="00D01AC0">
            <w:pPr>
              <w:rPr>
                <w:sz w:val="16"/>
                <w:szCs w:val="16"/>
              </w:rPr>
            </w:pPr>
            <w:proofErr w:type="spellStart"/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Reg</w:t>
            </w: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lastRenderedPageBreak/>
              <w:t>Dst</w:t>
            </w:r>
            <w:proofErr w:type="spellEnd"/>
          </w:p>
        </w:tc>
        <w:tc>
          <w:tcPr>
            <w:tcW w:w="540" w:type="dxa"/>
            <w:vAlign w:val="center"/>
          </w:tcPr>
          <w:p w14:paraId="54CD4830" w14:textId="376E40AC" w:rsidR="00D01AC0" w:rsidRPr="00D01AC0" w:rsidRDefault="00D01AC0" w:rsidP="00D01AC0">
            <w:pPr>
              <w:rPr>
                <w:sz w:val="16"/>
                <w:szCs w:val="16"/>
              </w:rPr>
            </w:pPr>
            <w:proofErr w:type="spellStart"/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lastRenderedPageBreak/>
              <w:t>Reg</w:t>
            </w: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lastRenderedPageBreak/>
              <w:t>Write</w:t>
            </w:r>
            <w:proofErr w:type="spellEnd"/>
          </w:p>
        </w:tc>
        <w:tc>
          <w:tcPr>
            <w:tcW w:w="450" w:type="dxa"/>
            <w:vAlign w:val="center"/>
          </w:tcPr>
          <w:p w14:paraId="6257487B" w14:textId="5965B60D" w:rsidR="00D01AC0" w:rsidRPr="00D01AC0" w:rsidRDefault="00D01AC0" w:rsidP="00D01AC0">
            <w:pPr>
              <w:rPr>
                <w:sz w:val="16"/>
                <w:szCs w:val="16"/>
              </w:rPr>
            </w:pPr>
            <w:proofErr w:type="spellStart"/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lastRenderedPageBreak/>
              <w:t>Alu</w:t>
            </w: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lastRenderedPageBreak/>
              <w:t>Src</w:t>
            </w:r>
            <w:proofErr w:type="spellEnd"/>
          </w:p>
        </w:tc>
        <w:tc>
          <w:tcPr>
            <w:tcW w:w="630" w:type="dxa"/>
            <w:vAlign w:val="center"/>
          </w:tcPr>
          <w:p w14:paraId="498477DE" w14:textId="65A29543" w:rsidR="00D01AC0" w:rsidRPr="00D01AC0" w:rsidRDefault="00D01AC0" w:rsidP="00D01AC0">
            <w:pPr>
              <w:rPr>
                <w:sz w:val="16"/>
                <w:szCs w:val="16"/>
              </w:rPr>
            </w:pPr>
            <w:proofErr w:type="spellStart"/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lastRenderedPageBreak/>
              <w:t>Aluop</w:t>
            </w:r>
            <w:proofErr w:type="spellEnd"/>
          </w:p>
        </w:tc>
        <w:tc>
          <w:tcPr>
            <w:tcW w:w="720" w:type="dxa"/>
            <w:vAlign w:val="center"/>
          </w:tcPr>
          <w:p w14:paraId="79F749AD" w14:textId="3F8DED4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Branch</w:t>
            </w:r>
          </w:p>
        </w:tc>
        <w:tc>
          <w:tcPr>
            <w:tcW w:w="630" w:type="dxa"/>
            <w:vAlign w:val="center"/>
          </w:tcPr>
          <w:p w14:paraId="1ED25D5F" w14:textId="2020A2A6" w:rsidR="00D01AC0" w:rsidRPr="00D01AC0" w:rsidRDefault="00D01AC0" w:rsidP="00D01AC0">
            <w:pPr>
              <w:rPr>
                <w:sz w:val="16"/>
                <w:szCs w:val="16"/>
              </w:rPr>
            </w:pPr>
            <w:proofErr w:type="spellStart"/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Mem</w:t>
            </w: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lastRenderedPageBreak/>
              <w:t>Read</w:t>
            </w:r>
            <w:proofErr w:type="spellEnd"/>
          </w:p>
        </w:tc>
        <w:tc>
          <w:tcPr>
            <w:tcW w:w="630" w:type="dxa"/>
            <w:vAlign w:val="center"/>
          </w:tcPr>
          <w:p w14:paraId="0754D22B" w14:textId="7650095C" w:rsidR="00D01AC0" w:rsidRPr="00D01AC0" w:rsidRDefault="00D01AC0" w:rsidP="00D01AC0">
            <w:pPr>
              <w:rPr>
                <w:sz w:val="16"/>
                <w:szCs w:val="16"/>
              </w:rPr>
            </w:pPr>
            <w:proofErr w:type="spellStart"/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lastRenderedPageBreak/>
              <w:t>Mem</w:t>
            </w: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lastRenderedPageBreak/>
              <w:t>Write</w:t>
            </w:r>
            <w:proofErr w:type="spellEnd"/>
          </w:p>
        </w:tc>
        <w:tc>
          <w:tcPr>
            <w:tcW w:w="720" w:type="dxa"/>
            <w:vAlign w:val="center"/>
          </w:tcPr>
          <w:p w14:paraId="5C0F6821" w14:textId="32C468E6" w:rsidR="00D01AC0" w:rsidRPr="00D01AC0" w:rsidRDefault="00D01AC0" w:rsidP="00D01AC0">
            <w:pPr>
              <w:rPr>
                <w:sz w:val="16"/>
                <w:szCs w:val="16"/>
              </w:rPr>
            </w:pPr>
            <w:proofErr w:type="spellStart"/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lastRenderedPageBreak/>
              <w:t>Memto</w:t>
            </w: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lastRenderedPageBreak/>
              <w:t>Reg</w:t>
            </w:r>
            <w:proofErr w:type="spellEnd"/>
          </w:p>
        </w:tc>
        <w:tc>
          <w:tcPr>
            <w:tcW w:w="630" w:type="dxa"/>
            <w:vAlign w:val="center"/>
          </w:tcPr>
          <w:p w14:paraId="561A8FC8" w14:textId="53172D6C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lastRenderedPageBreak/>
              <w:t>jump</w:t>
            </w:r>
          </w:p>
        </w:tc>
        <w:tc>
          <w:tcPr>
            <w:tcW w:w="540" w:type="dxa"/>
            <w:vAlign w:val="center"/>
          </w:tcPr>
          <w:p w14:paraId="540AC4AC" w14:textId="6A35D998" w:rsidR="00D01AC0" w:rsidRPr="00D01AC0" w:rsidRDefault="00D01AC0" w:rsidP="00D01AC0">
            <w:pPr>
              <w:rPr>
                <w:sz w:val="16"/>
                <w:szCs w:val="16"/>
              </w:rPr>
            </w:pPr>
            <w:proofErr w:type="spellStart"/>
            <w:r>
              <w:rPr>
                <w:rFonts w:ascii="Calibri" w:hAnsi="Calibri"/>
                <w:color w:val="000000"/>
                <w:sz w:val="16"/>
                <w:szCs w:val="16"/>
              </w:rPr>
              <w:t>jal</w:t>
            </w:r>
            <w:proofErr w:type="spellEnd"/>
          </w:p>
        </w:tc>
        <w:tc>
          <w:tcPr>
            <w:tcW w:w="450" w:type="dxa"/>
            <w:vAlign w:val="center"/>
          </w:tcPr>
          <w:p w14:paraId="3C27CC3B" w14:textId="2928BAEB" w:rsidR="00D01AC0" w:rsidRPr="00D01AC0" w:rsidRDefault="00D01AC0" w:rsidP="00D01AC0">
            <w:pPr>
              <w:rPr>
                <w:sz w:val="16"/>
                <w:szCs w:val="16"/>
              </w:rPr>
            </w:pPr>
            <w:proofErr w:type="spellStart"/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jr</w:t>
            </w:r>
            <w:proofErr w:type="spellEnd"/>
          </w:p>
        </w:tc>
        <w:tc>
          <w:tcPr>
            <w:tcW w:w="900" w:type="dxa"/>
            <w:vAlign w:val="center"/>
          </w:tcPr>
          <w:p w14:paraId="5DD2D3CA" w14:textId="433025D8" w:rsidR="00D01AC0" w:rsidRPr="00D01AC0" w:rsidRDefault="00D01AC0" w:rsidP="00D01AC0">
            <w:pPr>
              <w:rPr>
                <w:sz w:val="16"/>
                <w:szCs w:val="16"/>
              </w:rPr>
            </w:pPr>
            <w:proofErr w:type="spellStart"/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Shiftlogic</w:t>
            </w:r>
            <w:proofErr w:type="spellEnd"/>
          </w:p>
        </w:tc>
      </w:tr>
      <w:tr w:rsidR="00D01AC0" w14:paraId="486189FC" w14:textId="77777777" w:rsidTr="00CC0936">
        <w:tc>
          <w:tcPr>
            <w:tcW w:w="720" w:type="dxa"/>
            <w:vAlign w:val="center"/>
          </w:tcPr>
          <w:p w14:paraId="210C6353" w14:textId="3DBCAE01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lastRenderedPageBreak/>
              <w:t>000000</w:t>
            </w:r>
          </w:p>
        </w:tc>
        <w:tc>
          <w:tcPr>
            <w:tcW w:w="720" w:type="dxa"/>
            <w:vAlign w:val="center"/>
          </w:tcPr>
          <w:p w14:paraId="734B2F9B" w14:textId="0A6C3D7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100000</w:t>
            </w:r>
          </w:p>
        </w:tc>
        <w:tc>
          <w:tcPr>
            <w:tcW w:w="630" w:type="dxa"/>
            <w:vAlign w:val="center"/>
          </w:tcPr>
          <w:p w14:paraId="266E3FF3" w14:textId="757F0E04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0010</w:t>
            </w:r>
          </w:p>
        </w:tc>
        <w:tc>
          <w:tcPr>
            <w:tcW w:w="270" w:type="dxa"/>
            <w:vAlign w:val="center"/>
          </w:tcPr>
          <w:p w14:paraId="6E9823D1" w14:textId="26499F1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r</w:t>
            </w:r>
          </w:p>
        </w:tc>
        <w:tc>
          <w:tcPr>
            <w:tcW w:w="450" w:type="dxa"/>
            <w:vAlign w:val="center"/>
          </w:tcPr>
          <w:p w14:paraId="5DA30142" w14:textId="71694E6E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51743663" w14:textId="6FF2D5AF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Add</w:t>
            </w:r>
          </w:p>
        </w:tc>
        <w:tc>
          <w:tcPr>
            <w:tcW w:w="540" w:type="dxa"/>
            <w:vAlign w:val="center"/>
          </w:tcPr>
          <w:p w14:paraId="72576601" w14:textId="51FC8100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540" w:type="dxa"/>
            <w:vAlign w:val="center"/>
          </w:tcPr>
          <w:p w14:paraId="1DF11FBD" w14:textId="5EEDC287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50" w:type="dxa"/>
            <w:vAlign w:val="center"/>
          </w:tcPr>
          <w:p w14:paraId="465B5460" w14:textId="624C939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38C0C1FD" w14:textId="2EC75DA1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720" w:type="dxa"/>
            <w:vAlign w:val="center"/>
          </w:tcPr>
          <w:p w14:paraId="55DEDBF4" w14:textId="315FA56F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61A8FFB2" w14:textId="3D5A52C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630" w:type="dxa"/>
            <w:vAlign w:val="center"/>
          </w:tcPr>
          <w:p w14:paraId="2B664A9F" w14:textId="4D26E374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</w:t>
            </w:r>
          </w:p>
        </w:tc>
        <w:tc>
          <w:tcPr>
            <w:tcW w:w="720" w:type="dxa"/>
            <w:vAlign w:val="center"/>
          </w:tcPr>
          <w:p w14:paraId="0E499260" w14:textId="67F0AB56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378133D5" w14:textId="16E9E60D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72AE4CBD" w14:textId="262B321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23C2F11D" w14:textId="622DDDD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vAlign w:val="center"/>
          </w:tcPr>
          <w:p w14:paraId="08A8A228" w14:textId="14A39AF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</w:tr>
      <w:tr w:rsidR="00D01AC0" w14:paraId="050C065C" w14:textId="77777777" w:rsidTr="00CC0936">
        <w:tc>
          <w:tcPr>
            <w:tcW w:w="720" w:type="dxa"/>
            <w:vAlign w:val="center"/>
          </w:tcPr>
          <w:p w14:paraId="60F75DE3" w14:textId="637D52E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001000</w:t>
            </w:r>
          </w:p>
        </w:tc>
        <w:tc>
          <w:tcPr>
            <w:tcW w:w="720" w:type="dxa"/>
            <w:vAlign w:val="center"/>
          </w:tcPr>
          <w:p w14:paraId="0CD9C966" w14:textId="77777777" w:rsidR="00D01AC0" w:rsidRPr="00D01AC0" w:rsidRDefault="00D01AC0" w:rsidP="00D01AC0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vAlign w:val="center"/>
          </w:tcPr>
          <w:p w14:paraId="1A10122B" w14:textId="59E2E300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0010</w:t>
            </w:r>
          </w:p>
        </w:tc>
        <w:tc>
          <w:tcPr>
            <w:tcW w:w="270" w:type="dxa"/>
            <w:vAlign w:val="center"/>
          </w:tcPr>
          <w:p w14:paraId="7595B35D" w14:textId="702B6AD6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i</w:t>
            </w:r>
          </w:p>
        </w:tc>
        <w:tc>
          <w:tcPr>
            <w:tcW w:w="450" w:type="dxa"/>
            <w:vAlign w:val="center"/>
          </w:tcPr>
          <w:p w14:paraId="0B0EFC63" w14:textId="4CAE8CE7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540" w:type="dxa"/>
            <w:vAlign w:val="center"/>
          </w:tcPr>
          <w:p w14:paraId="58F51058" w14:textId="5F6048D1" w:rsidR="00D01AC0" w:rsidRPr="00D01AC0" w:rsidRDefault="00D01AC0" w:rsidP="00D01AC0">
            <w:pPr>
              <w:rPr>
                <w:sz w:val="16"/>
                <w:szCs w:val="16"/>
              </w:rPr>
            </w:pPr>
            <w:proofErr w:type="spellStart"/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Addi</w:t>
            </w:r>
            <w:proofErr w:type="spellEnd"/>
          </w:p>
        </w:tc>
        <w:tc>
          <w:tcPr>
            <w:tcW w:w="540" w:type="dxa"/>
            <w:vAlign w:val="center"/>
          </w:tcPr>
          <w:p w14:paraId="4C80EA84" w14:textId="0BD65E0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08B1AF09" w14:textId="39E22628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50" w:type="dxa"/>
            <w:vAlign w:val="center"/>
          </w:tcPr>
          <w:p w14:paraId="2394A105" w14:textId="33DEB0C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vAlign w:val="center"/>
          </w:tcPr>
          <w:p w14:paraId="17F211DD" w14:textId="0130EA36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720" w:type="dxa"/>
            <w:vAlign w:val="center"/>
          </w:tcPr>
          <w:p w14:paraId="3CA404FB" w14:textId="4C95CF44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7B5FE5C6" w14:textId="2A3D3FA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630" w:type="dxa"/>
            <w:vAlign w:val="center"/>
          </w:tcPr>
          <w:p w14:paraId="28FEDFE8" w14:textId="0ABF5704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</w:t>
            </w:r>
          </w:p>
        </w:tc>
        <w:tc>
          <w:tcPr>
            <w:tcW w:w="720" w:type="dxa"/>
            <w:vAlign w:val="center"/>
          </w:tcPr>
          <w:p w14:paraId="54E08E3D" w14:textId="6979DF2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45BD9486" w14:textId="0373164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14F7B4C5" w14:textId="7129F788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7DDEA61B" w14:textId="720A0B86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vAlign w:val="center"/>
          </w:tcPr>
          <w:p w14:paraId="61975105" w14:textId="1C59A31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</w:tr>
      <w:tr w:rsidR="00D01AC0" w14:paraId="4E525502" w14:textId="77777777" w:rsidTr="00CC0936">
        <w:tc>
          <w:tcPr>
            <w:tcW w:w="720" w:type="dxa"/>
            <w:vAlign w:val="center"/>
          </w:tcPr>
          <w:p w14:paraId="395CAD39" w14:textId="0494C03D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000000</w:t>
            </w:r>
          </w:p>
        </w:tc>
        <w:tc>
          <w:tcPr>
            <w:tcW w:w="720" w:type="dxa"/>
            <w:vAlign w:val="center"/>
          </w:tcPr>
          <w:p w14:paraId="336E2738" w14:textId="599F862D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100100</w:t>
            </w:r>
          </w:p>
        </w:tc>
        <w:tc>
          <w:tcPr>
            <w:tcW w:w="630" w:type="dxa"/>
            <w:vAlign w:val="center"/>
          </w:tcPr>
          <w:p w14:paraId="23E35C13" w14:textId="57EB580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0000</w:t>
            </w:r>
          </w:p>
        </w:tc>
        <w:tc>
          <w:tcPr>
            <w:tcW w:w="270" w:type="dxa"/>
            <w:vAlign w:val="center"/>
          </w:tcPr>
          <w:p w14:paraId="644FF860" w14:textId="7A9C9254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r</w:t>
            </w:r>
          </w:p>
        </w:tc>
        <w:tc>
          <w:tcPr>
            <w:tcW w:w="450" w:type="dxa"/>
            <w:vAlign w:val="center"/>
          </w:tcPr>
          <w:p w14:paraId="6AF872E8" w14:textId="63A68A8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540" w:type="dxa"/>
            <w:vAlign w:val="center"/>
          </w:tcPr>
          <w:p w14:paraId="585D2E08" w14:textId="071DAAE0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And</w:t>
            </w:r>
          </w:p>
        </w:tc>
        <w:tc>
          <w:tcPr>
            <w:tcW w:w="540" w:type="dxa"/>
            <w:vAlign w:val="center"/>
          </w:tcPr>
          <w:p w14:paraId="09BBDD93" w14:textId="18310594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540" w:type="dxa"/>
            <w:vAlign w:val="center"/>
          </w:tcPr>
          <w:p w14:paraId="072FFCC4" w14:textId="2BAFCD11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50" w:type="dxa"/>
            <w:vAlign w:val="center"/>
          </w:tcPr>
          <w:p w14:paraId="57008CB2" w14:textId="125AD7E6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4B2269EC" w14:textId="42195A6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720" w:type="dxa"/>
            <w:vAlign w:val="center"/>
          </w:tcPr>
          <w:p w14:paraId="024653BC" w14:textId="61AE4F66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5F071455" w14:textId="7728F36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630" w:type="dxa"/>
            <w:vAlign w:val="center"/>
          </w:tcPr>
          <w:p w14:paraId="2DA3F433" w14:textId="790F10E8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</w:t>
            </w:r>
          </w:p>
        </w:tc>
        <w:tc>
          <w:tcPr>
            <w:tcW w:w="720" w:type="dxa"/>
            <w:vAlign w:val="center"/>
          </w:tcPr>
          <w:p w14:paraId="05DC018D" w14:textId="52088798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64343A77" w14:textId="2C46C10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42B3C291" w14:textId="316868E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053C1EA1" w14:textId="0D8D890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vAlign w:val="center"/>
          </w:tcPr>
          <w:p w14:paraId="6E6FB3D1" w14:textId="09CF08AC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</w:tr>
      <w:tr w:rsidR="00D01AC0" w14:paraId="3CA30A70" w14:textId="77777777" w:rsidTr="00CC0936">
        <w:tc>
          <w:tcPr>
            <w:tcW w:w="720" w:type="dxa"/>
            <w:vAlign w:val="center"/>
          </w:tcPr>
          <w:p w14:paraId="4793FFC6" w14:textId="668C5F43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001100</w:t>
            </w:r>
          </w:p>
        </w:tc>
        <w:tc>
          <w:tcPr>
            <w:tcW w:w="720" w:type="dxa"/>
            <w:vAlign w:val="center"/>
          </w:tcPr>
          <w:p w14:paraId="13C824CD" w14:textId="77777777" w:rsidR="00D01AC0" w:rsidRPr="00D01AC0" w:rsidRDefault="00D01AC0" w:rsidP="00D01AC0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vAlign w:val="center"/>
          </w:tcPr>
          <w:p w14:paraId="00388619" w14:textId="322F70B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0000</w:t>
            </w:r>
          </w:p>
        </w:tc>
        <w:tc>
          <w:tcPr>
            <w:tcW w:w="270" w:type="dxa"/>
            <w:vAlign w:val="center"/>
          </w:tcPr>
          <w:p w14:paraId="137D1459" w14:textId="610330F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i</w:t>
            </w:r>
          </w:p>
        </w:tc>
        <w:tc>
          <w:tcPr>
            <w:tcW w:w="450" w:type="dxa"/>
            <w:vAlign w:val="center"/>
          </w:tcPr>
          <w:p w14:paraId="408254B4" w14:textId="527A0E1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540" w:type="dxa"/>
            <w:vAlign w:val="center"/>
          </w:tcPr>
          <w:p w14:paraId="62F85257" w14:textId="2F7BF940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Andi</w:t>
            </w:r>
          </w:p>
        </w:tc>
        <w:tc>
          <w:tcPr>
            <w:tcW w:w="540" w:type="dxa"/>
            <w:vAlign w:val="center"/>
          </w:tcPr>
          <w:p w14:paraId="6B7BB48F" w14:textId="4215E51D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03CAD3CE" w14:textId="5D0373B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50" w:type="dxa"/>
            <w:vAlign w:val="center"/>
          </w:tcPr>
          <w:p w14:paraId="172C3113" w14:textId="687ACF5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vAlign w:val="center"/>
          </w:tcPr>
          <w:p w14:paraId="156351F7" w14:textId="4A719F6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011</w:t>
            </w:r>
          </w:p>
        </w:tc>
        <w:tc>
          <w:tcPr>
            <w:tcW w:w="720" w:type="dxa"/>
            <w:vAlign w:val="center"/>
          </w:tcPr>
          <w:p w14:paraId="1E4C1CB7" w14:textId="03FD78AF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68F663DB" w14:textId="2E0B7684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630" w:type="dxa"/>
            <w:vAlign w:val="center"/>
          </w:tcPr>
          <w:p w14:paraId="4F61BE6C" w14:textId="08CE6E7D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</w:t>
            </w:r>
          </w:p>
        </w:tc>
        <w:tc>
          <w:tcPr>
            <w:tcW w:w="720" w:type="dxa"/>
            <w:vAlign w:val="center"/>
          </w:tcPr>
          <w:p w14:paraId="73D3045B" w14:textId="72715E4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015B1012" w14:textId="023B358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1D844381" w14:textId="3480F3E0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761E71D8" w14:textId="5218B9EF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vAlign w:val="center"/>
          </w:tcPr>
          <w:p w14:paraId="090269D7" w14:textId="19A1E356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</w:tr>
      <w:tr w:rsidR="00D01AC0" w14:paraId="62679E32" w14:textId="77777777" w:rsidTr="00CC0936">
        <w:tc>
          <w:tcPr>
            <w:tcW w:w="720" w:type="dxa"/>
            <w:vAlign w:val="center"/>
          </w:tcPr>
          <w:p w14:paraId="55D44068" w14:textId="729B2817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000100</w:t>
            </w:r>
          </w:p>
        </w:tc>
        <w:tc>
          <w:tcPr>
            <w:tcW w:w="720" w:type="dxa"/>
            <w:vAlign w:val="center"/>
          </w:tcPr>
          <w:p w14:paraId="4AB7A7D4" w14:textId="77777777" w:rsidR="00D01AC0" w:rsidRPr="00D01AC0" w:rsidRDefault="00D01AC0" w:rsidP="00D01AC0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vAlign w:val="center"/>
          </w:tcPr>
          <w:p w14:paraId="02AE45E3" w14:textId="455DEFFE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0110</w:t>
            </w:r>
          </w:p>
        </w:tc>
        <w:tc>
          <w:tcPr>
            <w:tcW w:w="270" w:type="dxa"/>
            <w:vAlign w:val="center"/>
          </w:tcPr>
          <w:p w14:paraId="72BBCF15" w14:textId="3FCCC40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i</w:t>
            </w:r>
          </w:p>
        </w:tc>
        <w:tc>
          <w:tcPr>
            <w:tcW w:w="450" w:type="dxa"/>
            <w:vAlign w:val="center"/>
          </w:tcPr>
          <w:p w14:paraId="2A044C9F" w14:textId="2D88474F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540" w:type="dxa"/>
            <w:vAlign w:val="center"/>
          </w:tcPr>
          <w:p w14:paraId="01FC4136" w14:textId="60247F95" w:rsidR="00D01AC0" w:rsidRPr="00D01AC0" w:rsidRDefault="00D01AC0" w:rsidP="00D01AC0">
            <w:pPr>
              <w:rPr>
                <w:sz w:val="16"/>
                <w:szCs w:val="16"/>
              </w:rPr>
            </w:pPr>
            <w:proofErr w:type="spellStart"/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beq</w:t>
            </w:r>
            <w:proofErr w:type="spellEnd"/>
          </w:p>
        </w:tc>
        <w:tc>
          <w:tcPr>
            <w:tcW w:w="540" w:type="dxa"/>
            <w:vAlign w:val="center"/>
          </w:tcPr>
          <w:p w14:paraId="455E791A" w14:textId="733F67D1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5458B509" w14:textId="627EC45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6A25FBE6" w14:textId="343E605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4E3D9A65" w14:textId="5801FE28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001</w:t>
            </w:r>
          </w:p>
        </w:tc>
        <w:tc>
          <w:tcPr>
            <w:tcW w:w="720" w:type="dxa"/>
            <w:vAlign w:val="center"/>
          </w:tcPr>
          <w:p w14:paraId="2C58E77D" w14:textId="5F80329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vAlign w:val="center"/>
          </w:tcPr>
          <w:p w14:paraId="69B5753C" w14:textId="54221144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630" w:type="dxa"/>
            <w:vAlign w:val="center"/>
          </w:tcPr>
          <w:p w14:paraId="715F5BEE" w14:textId="39FD36F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</w:t>
            </w:r>
          </w:p>
        </w:tc>
        <w:tc>
          <w:tcPr>
            <w:tcW w:w="720" w:type="dxa"/>
            <w:vAlign w:val="center"/>
          </w:tcPr>
          <w:p w14:paraId="7256B132" w14:textId="4231A234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02D8AF33" w14:textId="052878E4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4DC5D785" w14:textId="7CB267B1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39E9F8AA" w14:textId="6340D93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vAlign w:val="center"/>
          </w:tcPr>
          <w:p w14:paraId="5FF55917" w14:textId="49DA5D83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</w:tr>
      <w:tr w:rsidR="00D01AC0" w14:paraId="2F4000DA" w14:textId="77777777" w:rsidTr="00CC0936">
        <w:tc>
          <w:tcPr>
            <w:tcW w:w="720" w:type="dxa"/>
            <w:vAlign w:val="center"/>
          </w:tcPr>
          <w:p w14:paraId="3C2CD202" w14:textId="59424374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000101</w:t>
            </w:r>
          </w:p>
        </w:tc>
        <w:tc>
          <w:tcPr>
            <w:tcW w:w="720" w:type="dxa"/>
            <w:vAlign w:val="center"/>
          </w:tcPr>
          <w:p w14:paraId="1E817B82" w14:textId="77777777" w:rsidR="00D01AC0" w:rsidRPr="00D01AC0" w:rsidRDefault="00D01AC0" w:rsidP="00D01AC0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vAlign w:val="center"/>
          </w:tcPr>
          <w:p w14:paraId="686BE977" w14:textId="5E22A350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0101</w:t>
            </w:r>
          </w:p>
        </w:tc>
        <w:tc>
          <w:tcPr>
            <w:tcW w:w="270" w:type="dxa"/>
            <w:vAlign w:val="center"/>
          </w:tcPr>
          <w:p w14:paraId="0EE85FC3" w14:textId="71E01CA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i</w:t>
            </w:r>
          </w:p>
        </w:tc>
        <w:tc>
          <w:tcPr>
            <w:tcW w:w="450" w:type="dxa"/>
            <w:vAlign w:val="center"/>
          </w:tcPr>
          <w:p w14:paraId="03AE740A" w14:textId="3DB86F1D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540" w:type="dxa"/>
            <w:vAlign w:val="center"/>
          </w:tcPr>
          <w:p w14:paraId="56A65FF3" w14:textId="678B7EC7" w:rsidR="00D01AC0" w:rsidRPr="00D01AC0" w:rsidRDefault="00D01AC0" w:rsidP="00D01AC0">
            <w:pPr>
              <w:rPr>
                <w:sz w:val="16"/>
                <w:szCs w:val="16"/>
              </w:rPr>
            </w:pPr>
            <w:proofErr w:type="spellStart"/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Bne</w:t>
            </w:r>
            <w:proofErr w:type="spellEnd"/>
          </w:p>
        </w:tc>
        <w:tc>
          <w:tcPr>
            <w:tcW w:w="540" w:type="dxa"/>
            <w:vAlign w:val="center"/>
          </w:tcPr>
          <w:p w14:paraId="47BBCF95" w14:textId="6D8B90ED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0B176CF6" w14:textId="1E43BEDF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1CBBC713" w14:textId="27FE44B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6AD0F619" w14:textId="609EA978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001</w:t>
            </w:r>
          </w:p>
        </w:tc>
        <w:tc>
          <w:tcPr>
            <w:tcW w:w="720" w:type="dxa"/>
            <w:vAlign w:val="center"/>
          </w:tcPr>
          <w:p w14:paraId="6D7E00E2" w14:textId="41D85901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vAlign w:val="center"/>
          </w:tcPr>
          <w:p w14:paraId="15F4DC35" w14:textId="23DB513C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630" w:type="dxa"/>
            <w:vAlign w:val="center"/>
          </w:tcPr>
          <w:p w14:paraId="6DB0ABB4" w14:textId="2FC8246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</w:t>
            </w:r>
          </w:p>
        </w:tc>
        <w:tc>
          <w:tcPr>
            <w:tcW w:w="720" w:type="dxa"/>
            <w:vAlign w:val="center"/>
          </w:tcPr>
          <w:p w14:paraId="2DB7F90D" w14:textId="2C29EA80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05DA277E" w14:textId="5F15EADE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1D29AFFE" w14:textId="66E03398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635164FC" w14:textId="42282C1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vAlign w:val="center"/>
          </w:tcPr>
          <w:p w14:paraId="449BFCDA" w14:textId="1A30D224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</w:tr>
      <w:tr w:rsidR="00D01AC0" w14:paraId="7091398B" w14:textId="77777777" w:rsidTr="00CC0936">
        <w:tc>
          <w:tcPr>
            <w:tcW w:w="720" w:type="dxa"/>
            <w:vAlign w:val="center"/>
          </w:tcPr>
          <w:p w14:paraId="456D73E0" w14:textId="5DFA69BF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000010</w:t>
            </w:r>
          </w:p>
        </w:tc>
        <w:tc>
          <w:tcPr>
            <w:tcW w:w="720" w:type="dxa"/>
            <w:vAlign w:val="center"/>
          </w:tcPr>
          <w:p w14:paraId="1303398F" w14:textId="77777777" w:rsidR="00D01AC0" w:rsidRPr="00D01AC0" w:rsidRDefault="00D01AC0" w:rsidP="00D01AC0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vAlign w:val="center"/>
          </w:tcPr>
          <w:p w14:paraId="7DC3ECFA" w14:textId="6AB7A6D7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xxx</w:t>
            </w:r>
          </w:p>
        </w:tc>
        <w:tc>
          <w:tcPr>
            <w:tcW w:w="270" w:type="dxa"/>
            <w:vAlign w:val="center"/>
          </w:tcPr>
          <w:p w14:paraId="60671E57" w14:textId="228879DF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j</w:t>
            </w:r>
          </w:p>
        </w:tc>
        <w:tc>
          <w:tcPr>
            <w:tcW w:w="450" w:type="dxa"/>
            <w:vAlign w:val="center"/>
          </w:tcPr>
          <w:p w14:paraId="6F03E29E" w14:textId="68B82BD6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540" w:type="dxa"/>
            <w:vAlign w:val="center"/>
          </w:tcPr>
          <w:p w14:paraId="0319C0A3" w14:textId="7C76AA0C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J</w:t>
            </w:r>
          </w:p>
        </w:tc>
        <w:tc>
          <w:tcPr>
            <w:tcW w:w="540" w:type="dxa"/>
            <w:vAlign w:val="center"/>
          </w:tcPr>
          <w:p w14:paraId="0DFFDCCC" w14:textId="6F66917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2BC63EB4" w14:textId="4CE81717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6F603988" w14:textId="7ECAAD7C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598C14CF" w14:textId="406E6FF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720" w:type="dxa"/>
            <w:vAlign w:val="center"/>
          </w:tcPr>
          <w:p w14:paraId="6E073385" w14:textId="67CA7C18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25506BDB" w14:textId="5E07A05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630" w:type="dxa"/>
            <w:vAlign w:val="center"/>
          </w:tcPr>
          <w:p w14:paraId="194671D3" w14:textId="659F6B4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</w:t>
            </w:r>
          </w:p>
        </w:tc>
        <w:tc>
          <w:tcPr>
            <w:tcW w:w="720" w:type="dxa"/>
            <w:vAlign w:val="center"/>
          </w:tcPr>
          <w:p w14:paraId="3E896725" w14:textId="2FE40AD7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3846D8D3" w14:textId="5A80B7D7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540" w:type="dxa"/>
            <w:vAlign w:val="center"/>
          </w:tcPr>
          <w:p w14:paraId="10F8DD17" w14:textId="171995DD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364664F1" w14:textId="4B97023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vAlign w:val="center"/>
          </w:tcPr>
          <w:p w14:paraId="459B441F" w14:textId="7B3C19DE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</w:tr>
      <w:tr w:rsidR="00D01AC0" w14:paraId="0086117B" w14:textId="77777777" w:rsidTr="00CC0936">
        <w:tc>
          <w:tcPr>
            <w:tcW w:w="720" w:type="dxa"/>
            <w:vAlign w:val="center"/>
          </w:tcPr>
          <w:p w14:paraId="0E597300" w14:textId="4BB9547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000011</w:t>
            </w:r>
          </w:p>
        </w:tc>
        <w:tc>
          <w:tcPr>
            <w:tcW w:w="720" w:type="dxa"/>
            <w:vAlign w:val="center"/>
          </w:tcPr>
          <w:p w14:paraId="189D70E3" w14:textId="77777777" w:rsidR="00D01AC0" w:rsidRPr="00D01AC0" w:rsidRDefault="00D01AC0" w:rsidP="00D01AC0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vAlign w:val="center"/>
          </w:tcPr>
          <w:p w14:paraId="6B007C8B" w14:textId="1FE9DB41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xxx</w:t>
            </w:r>
          </w:p>
        </w:tc>
        <w:tc>
          <w:tcPr>
            <w:tcW w:w="270" w:type="dxa"/>
            <w:vAlign w:val="center"/>
          </w:tcPr>
          <w:p w14:paraId="0CB6D6A9" w14:textId="698D22C7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j</w:t>
            </w:r>
          </w:p>
        </w:tc>
        <w:tc>
          <w:tcPr>
            <w:tcW w:w="450" w:type="dxa"/>
            <w:vAlign w:val="center"/>
          </w:tcPr>
          <w:p w14:paraId="5D55D61A" w14:textId="667C2826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7</w:t>
            </w:r>
          </w:p>
        </w:tc>
        <w:tc>
          <w:tcPr>
            <w:tcW w:w="540" w:type="dxa"/>
            <w:vAlign w:val="center"/>
          </w:tcPr>
          <w:p w14:paraId="410392F0" w14:textId="441D1D4F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Jal</w:t>
            </w:r>
          </w:p>
        </w:tc>
        <w:tc>
          <w:tcPr>
            <w:tcW w:w="540" w:type="dxa"/>
            <w:vAlign w:val="center"/>
          </w:tcPr>
          <w:p w14:paraId="4128E5D1" w14:textId="2BFA41EF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59055A97" w14:textId="3AC0265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50" w:type="dxa"/>
            <w:vAlign w:val="center"/>
          </w:tcPr>
          <w:p w14:paraId="3D7140A0" w14:textId="788AEFF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3CC917F0" w14:textId="0525420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720" w:type="dxa"/>
            <w:vAlign w:val="center"/>
          </w:tcPr>
          <w:p w14:paraId="09A8158D" w14:textId="016207B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104F8104" w14:textId="28CDD74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630" w:type="dxa"/>
            <w:vAlign w:val="center"/>
          </w:tcPr>
          <w:p w14:paraId="5515322C" w14:textId="7BC8D80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</w:t>
            </w:r>
          </w:p>
        </w:tc>
        <w:tc>
          <w:tcPr>
            <w:tcW w:w="720" w:type="dxa"/>
            <w:vAlign w:val="center"/>
          </w:tcPr>
          <w:p w14:paraId="293292E9" w14:textId="63142E9D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143AAEB8" w14:textId="184D29C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540" w:type="dxa"/>
            <w:vAlign w:val="center"/>
          </w:tcPr>
          <w:p w14:paraId="2A4D738E" w14:textId="6347C074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50" w:type="dxa"/>
            <w:vAlign w:val="center"/>
          </w:tcPr>
          <w:p w14:paraId="7856D697" w14:textId="52AF1F3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vAlign w:val="center"/>
          </w:tcPr>
          <w:p w14:paraId="36734E0D" w14:textId="234CA113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</w:tr>
      <w:tr w:rsidR="00D01AC0" w14:paraId="71A4A8A1" w14:textId="77777777" w:rsidTr="00CC0936">
        <w:tc>
          <w:tcPr>
            <w:tcW w:w="720" w:type="dxa"/>
            <w:vAlign w:val="center"/>
          </w:tcPr>
          <w:p w14:paraId="32595D79" w14:textId="4DCC1C8F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000000</w:t>
            </w:r>
          </w:p>
        </w:tc>
        <w:tc>
          <w:tcPr>
            <w:tcW w:w="720" w:type="dxa"/>
            <w:vAlign w:val="center"/>
          </w:tcPr>
          <w:p w14:paraId="2963B0DE" w14:textId="2A707ECE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001000</w:t>
            </w:r>
          </w:p>
        </w:tc>
        <w:tc>
          <w:tcPr>
            <w:tcW w:w="630" w:type="dxa"/>
            <w:vAlign w:val="center"/>
          </w:tcPr>
          <w:p w14:paraId="708505AE" w14:textId="38BD6B0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xxx</w:t>
            </w:r>
          </w:p>
        </w:tc>
        <w:tc>
          <w:tcPr>
            <w:tcW w:w="270" w:type="dxa"/>
            <w:vAlign w:val="center"/>
          </w:tcPr>
          <w:p w14:paraId="3A37E247" w14:textId="55C06667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r</w:t>
            </w:r>
          </w:p>
        </w:tc>
        <w:tc>
          <w:tcPr>
            <w:tcW w:w="450" w:type="dxa"/>
            <w:vAlign w:val="center"/>
          </w:tcPr>
          <w:p w14:paraId="0CF09BFB" w14:textId="51255C5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8</w:t>
            </w:r>
          </w:p>
        </w:tc>
        <w:tc>
          <w:tcPr>
            <w:tcW w:w="540" w:type="dxa"/>
            <w:vAlign w:val="center"/>
          </w:tcPr>
          <w:p w14:paraId="059CAC07" w14:textId="2154C7D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Jr</w:t>
            </w:r>
          </w:p>
        </w:tc>
        <w:tc>
          <w:tcPr>
            <w:tcW w:w="540" w:type="dxa"/>
            <w:vAlign w:val="center"/>
          </w:tcPr>
          <w:p w14:paraId="668032BA" w14:textId="4C83EA4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5F26ED86" w14:textId="7BBECDAD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50" w:type="dxa"/>
            <w:vAlign w:val="center"/>
          </w:tcPr>
          <w:p w14:paraId="7373135B" w14:textId="61E54EAC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20BA768F" w14:textId="3507FAD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720" w:type="dxa"/>
            <w:vAlign w:val="center"/>
          </w:tcPr>
          <w:p w14:paraId="2C630007" w14:textId="0E2E1811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6D04C93C" w14:textId="195E0C7C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630" w:type="dxa"/>
            <w:vAlign w:val="center"/>
          </w:tcPr>
          <w:p w14:paraId="6BA8E194" w14:textId="4811AF63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</w:t>
            </w:r>
          </w:p>
        </w:tc>
        <w:tc>
          <w:tcPr>
            <w:tcW w:w="720" w:type="dxa"/>
            <w:vAlign w:val="center"/>
          </w:tcPr>
          <w:p w14:paraId="48E2E26D" w14:textId="6982479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43154C95" w14:textId="4601A23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2327D9EE" w14:textId="47B98F9E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4AE04538" w14:textId="34C7869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900" w:type="dxa"/>
            <w:vAlign w:val="center"/>
          </w:tcPr>
          <w:p w14:paraId="18CC534E" w14:textId="6583927E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</w:tr>
      <w:tr w:rsidR="00D01AC0" w14:paraId="1FE58D31" w14:textId="77777777" w:rsidTr="00CC0936">
        <w:tc>
          <w:tcPr>
            <w:tcW w:w="720" w:type="dxa"/>
            <w:vAlign w:val="center"/>
          </w:tcPr>
          <w:p w14:paraId="54E62BC3" w14:textId="0397CFB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000000</w:t>
            </w:r>
          </w:p>
        </w:tc>
        <w:tc>
          <w:tcPr>
            <w:tcW w:w="720" w:type="dxa"/>
            <w:vAlign w:val="center"/>
          </w:tcPr>
          <w:p w14:paraId="1D29BAAC" w14:textId="7208F83F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100111</w:t>
            </w:r>
          </w:p>
        </w:tc>
        <w:tc>
          <w:tcPr>
            <w:tcW w:w="630" w:type="dxa"/>
            <w:vAlign w:val="center"/>
          </w:tcPr>
          <w:p w14:paraId="64EB225D" w14:textId="5D28756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1100</w:t>
            </w:r>
          </w:p>
        </w:tc>
        <w:tc>
          <w:tcPr>
            <w:tcW w:w="270" w:type="dxa"/>
            <w:vAlign w:val="center"/>
          </w:tcPr>
          <w:p w14:paraId="2B92275F" w14:textId="742C0B0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r</w:t>
            </w:r>
          </w:p>
        </w:tc>
        <w:tc>
          <w:tcPr>
            <w:tcW w:w="450" w:type="dxa"/>
            <w:vAlign w:val="center"/>
          </w:tcPr>
          <w:p w14:paraId="20FD3C55" w14:textId="58B061B0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9</w:t>
            </w:r>
          </w:p>
        </w:tc>
        <w:tc>
          <w:tcPr>
            <w:tcW w:w="540" w:type="dxa"/>
            <w:vAlign w:val="center"/>
          </w:tcPr>
          <w:p w14:paraId="2E005409" w14:textId="01A07BE0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Nor</w:t>
            </w:r>
          </w:p>
        </w:tc>
        <w:tc>
          <w:tcPr>
            <w:tcW w:w="540" w:type="dxa"/>
            <w:vAlign w:val="center"/>
          </w:tcPr>
          <w:p w14:paraId="5DA497DD" w14:textId="04BCF92D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540" w:type="dxa"/>
            <w:vAlign w:val="center"/>
          </w:tcPr>
          <w:p w14:paraId="0E62D4C7" w14:textId="60AFDAAF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50" w:type="dxa"/>
            <w:vAlign w:val="center"/>
          </w:tcPr>
          <w:p w14:paraId="00898175" w14:textId="55655EC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36380A98" w14:textId="2CF19B70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720" w:type="dxa"/>
            <w:vAlign w:val="center"/>
          </w:tcPr>
          <w:p w14:paraId="1EFB3FB1" w14:textId="4BE4D26E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27C71968" w14:textId="2469AF63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630" w:type="dxa"/>
            <w:vAlign w:val="center"/>
          </w:tcPr>
          <w:p w14:paraId="1C2675C9" w14:textId="057A3240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</w:t>
            </w:r>
          </w:p>
        </w:tc>
        <w:tc>
          <w:tcPr>
            <w:tcW w:w="720" w:type="dxa"/>
            <w:vAlign w:val="center"/>
          </w:tcPr>
          <w:p w14:paraId="0A81730B" w14:textId="3BE66717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23272A5D" w14:textId="110DACC8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3091028F" w14:textId="54AA3CD0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461BFA72" w14:textId="21EBCE5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vAlign w:val="center"/>
          </w:tcPr>
          <w:p w14:paraId="3A63C0BB" w14:textId="6E575364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</w:tr>
      <w:tr w:rsidR="00D01AC0" w14:paraId="463E9AA8" w14:textId="77777777" w:rsidTr="00CC0936">
        <w:tc>
          <w:tcPr>
            <w:tcW w:w="720" w:type="dxa"/>
            <w:vAlign w:val="center"/>
          </w:tcPr>
          <w:p w14:paraId="446660AD" w14:textId="27270C3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000000</w:t>
            </w:r>
          </w:p>
        </w:tc>
        <w:tc>
          <w:tcPr>
            <w:tcW w:w="720" w:type="dxa"/>
            <w:vAlign w:val="center"/>
          </w:tcPr>
          <w:p w14:paraId="26979874" w14:textId="200CF24D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100101</w:t>
            </w:r>
          </w:p>
        </w:tc>
        <w:tc>
          <w:tcPr>
            <w:tcW w:w="630" w:type="dxa"/>
            <w:vAlign w:val="center"/>
          </w:tcPr>
          <w:p w14:paraId="20C0582F" w14:textId="2BB836A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0001</w:t>
            </w:r>
          </w:p>
        </w:tc>
        <w:tc>
          <w:tcPr>
            <w:tcW w:w="270" w:type="dxa"/>
            <w:vAlign w:val="center"/>
          </w:tcPr>
          <w:p w14:paraId="0E03C5D7" w14:textId="5515BE3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r</w:t>
            </w:r>
          </w:p>
        </w:tc>
        <w:tc>
          <w:tcPr>
            <w:tcW w:w="450" w:type="dxa"/>
            <w:vAlign w:val="center"/>
          </w:tcPr>
          <w:p w14:paraId="41C97683" w14:textId="3E2E64F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10</w:t>
            </w:r>
          </w:p>
        </w:tc>
        <w:tc>
          <w:tcPr>
            <w:tcW w:w="540" w:type="dxa"/>
            <w:vAlign w:val="center"/>
          </w:tcPr>
          <w:p w14:paraId="68D45C46" w14:textId="14E47203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or</w:t>
            </w:r>
          </w:p>
        </w:tc>
        <w:tc>
          <w:tcPr>
            <w:tcW w:w="540" w:type="dxa"/>
            <w:vAlign w:val="center"/>
          </w:tcPr>
          <w:p w14:paraId="35E4DDB8" w14:textId="1AF6907E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540" w:type="dxa"/>
            <w:vAlign w:val="center"/>
          </w:tcPr>
          <w:p w14:paraId="281AB217" w14:textId="0011FC7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50" w:type="dxa"/>
            <w:vAlign w:val="center"/>
          </w:tcPr>
          <w:p w14:paraId="232ED275" w14:textId="4D0FB1D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564C8B86" w14:textId="6E26063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720" w:type="dxa"/>
            <w:vAlign w:val="center"/>
          </w:tcPr>
          <w:p w14:paraId="51917649" w14:textId="43C9E258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5473A9DB" w14:textId="32FD2CCD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630" w:type="dxa"/>
            <w:vAlign w:val="center"/>
          </w:tcPr>
          <w:p w14:paraId="74482081" w14:textId="35AC7E5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</w:t>
            </w:r>
          </w:p>
        </w:tc>
        <w:tc>
          <w:tcPr>
            <w:tcW w:w="720" w:type="dxa"/>
            <w:vAlign w:val="center"/>
          </w:tcPr>
          <w:p w14:paraId="0E13EEED" w14:textId="35782048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2DC1A987" w14:textId="5C7B3EF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7991790E" w14:textId="7F2BC7F8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5CDE0632" w14:textId="4DA37C6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vAlign w:val="center"/>
          </w:tcPr>
          <w:p w14:paraId="4CA08C99" w14:textId="13E8CA26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</w:tr>
      <w:tr w:rsidR="00D01AC0" w14:paraId="6FD2492D" w14:textId="77777777" w:rsidTr="00CC0936">
        <w:tc>
          <w:tcPr>
            <w:tcW w:w="720" w:type="dxa"/>
            <w:vAlign w:val="center"/>
          </w:tcPr>
          <w:p w14:paraId="6ABFE709" w14:textId="649FCCE6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100011</w:t>
            </w:r>
          </w:p>
        </w:tc>
        <w:tc>
          <w:tcPr>
            <w:tcW w:w="720" w:type="dxa"/>
            <w:vAlign w:val="center"/>
          </w:tcPr>
          <w:p w14:paraId="5F0F3376" w14:textId="77777777" w:rsidR="00D01AC0" w:rsidRPr="00D01AC0" w:rsidRDefault="00D01AC0" w:rsidP="00D01AC0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vAlign w:val="center"/>
          </w:tcPr>
          <w:p w14:paraId="653624FC" w14:textId="61847D20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0010</w:t>
            </w:r>
          </w:p>
        </w:tc>
        <w:tc>
          <w:tcPr>
            <w:tcW w:w="270" w:type="dxa"/>
            <w:vAlign w:val="center"/>
          </w:tcPr>
          <w:p w14:paraId="6935BFB2" w14:textId="32C1323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i</w:t>
            </w:r>
          </w:p>
        </w:tc>
        <w:tc>
          <w:tcPr>
            <w:tcW w:w="450" w:type="dxa"/>
            <w:vAlign w:val="center"/>
          </w:tcPr>
          <w:p w14:paraId="4E07FBEF" w14:textId="38AFDF37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11</w:t>
            </w:r>
          </w:p>
        </w:tc>
        <w:tc>
          <w:tcPr>
            <w:tcW w:w="540" w:type="dxa"/>
            <w:vAlign w:val="center"/>
          </w:tcPr>
          <w:p w14:paraId="2358EBB9" w14:textId="4E131127" w:rsidR="00D01AC0" w:rsidRPr="00D01AC0" w:rsidRDefault="00D01AC0" w:rsidP="00D01AC0">
            <w:pPr>
              <w:rPr>
                <w:sz w:val="16"/>
                <w:szCs w:val="16"/>
              </w:rPr>
            </w:pPr>
            <w:proofErr w:type="spellStart"/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Lw</w:t>
            </w:r>
            <w:proofErr w:type="spellEnd"/>
          </w:p>
        </w:tc>
        <w:tc>
          <w:tcPr>
            <w:tcW w:w="540" w:type="dxa"/>
            <w:vAlign w:val="center"/>
          </w:tcPr>
          <w:p w14:paraId="2557E144" w14:textId="4C85ECA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3769A500" w14:textId="48D449DC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50" w:type="dxa"/>
            <w:vAlign w:val="center"/>
          </w:tcPr>
          <w:p w14:paraId="6AEBCCC9" w14:textId="1322678C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vAlign w:val="center"/>
          </w:tcPr>
          <w:p w14:paraId="731C2869" w14:textId="29EB2B8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720" w:type="dxa"/>
            <w:vAlign w:val="center"/>
          </w:tcPr>
          <w:p w14:paraId="1A474BD8" w14:textId="3DF24A7D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3C354F26" w14:textId="132072D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630" w:type="dxa"/>
            <w:vAlign w:val="center"/>
          </w:tcPr>
          <w:p w14:paraId="642A28B0" w14:textId="5EE20B8D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</w:t>
            </w:r>
          </w:p>
        </w:tc>
        <w:tc>
          <w:tcPr>
            <w:tcW w:w="720" w:type="dxa"/>
            <w:vAlign w:val="center"/>
          </w:tcPr>
          <w:p w14:paraId="4067D782" w14:textId="20E20694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vAlign w:val="center"/>
          </w:tcPr>
          <w:p w14:paraId="6AC35B75" w14:textId="1A2313E4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63989169" w14:textId="4EBEC72D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6F0F5749" w14:textId="07EBEFC7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vAlign w:val="center"/>
          </w:tcPr>
          <w:p w14:paraId="3A948C2C" w14:textId="015A6463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</w:tr>
      <w:tr w:rsidR="00D01AC0" w:rsidRPr="00D01AC0" w14:paraId="210B2207" w14:textId="77777777" w:rsidTr="00CC0936">
        <w:tc>
          <w:tcPr>
            <w:tcW w:w="720" w:type="dxa"/>
            <w:vAlign w:val="center"/>
          </w:tcPr>
          <w:p w14:paraId="714E3157" w14:textId="03C9DB3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101011</w:t>
            </w:r>
          </w:p>
        </w:tc>
        <w:tc>
          <w:tcPr>
            <w:tcW w:w="720" w:type="dxa"/>
            <w:vAlign w:val="center"/>
          </w:tcPr>
          <w:p w14:paraId="5FC7C952" w14:textId="77777777" w:rsidR="00D01AC0" w:rsidRPr="00D01AC0" w:rsidRDefault="00D01AC0" w:rsidP="00D01AC0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vAlign w:val="center"/>
          </w:tcPr>
          <w:p w14:paraId="0E832C3A" w14:textId="71EACD9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0010</w:t>
            </w:r>
          </w:p>
        </w:tc>
        <w:tc>
          <w:tcPr>
            <w:tcW w:w="270" w:type="dxa"/>
            <w:vAlign w:val="center"/>
          </w:tcPr>
          <w:p w14:paraId="594473F4" w14:textId="57DE7A5F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i</w:t>
            </w:r>
          </w:p>
        </w:tc>
        <w:tc>
          <w:tcPr>
            <w:tcW w:w="450" w:type="dxa"/>
            <w:vAlign w:val="center"/>
          </w:tcPr>
          <w:p w14:paraId="32212B09" w14:textId="0D097EFC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12</w:t>
            </w:r>
          </w:p>
        </w:tc>
        <w:tc>
          <w:tcPr>
            <w:tcW w:w="540" w:type="dxa"/>
            <w:vAlign w:val="center"/>
          </w:tcPr>
          <w:p w14:paraId="3D7CD87A" w14:textId="40592F50" w:rsidR="00D01AC0" w:rsidRPr="00D01AC0" w:rsidRDefault="00D01AC0" w:rsidP="00D01AC0">
            <w:pPr>
              <w:rPr>
                <w:sz w:val="16"/>
                <w:szCs w:val="16"/>
              </w:rPr>
            </w:pPr>
            <w:proofErr w:type="spellStart"/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Sw</w:t>
            </w:r>
            <w:proofErr w:type="spellEnd"/>
          </w:p>
        </w:tc>
        <w:tc>
          <w:tcPr>
            <w:tcW w:w="540" w:type="dxa"/>
            <w:vAlign w:val="center"/>
          </w:tcPr>
          <w:p w14:paraId="7989A2D9" w14:textId="3878D88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30395991" w14:textId="0F17329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232DD789" w14:textId="07FCC79D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vAlign w:val="center"/>
          </w:tcPr>
          <w:p w14:paraId="30B25DAA" w14:textId="07829613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720" w:type="dxa"/>
            <w:vAlign w:val="center"/>
          </w:tcPr>
          <w:p w14:paraId="45C013C1" w14:textId="37C407AE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74C2BA83" w14:textId="76678190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630" w:type="dxa"/>
            <w:vAlign w:val="center"/>
          </w:tcPr>
          <w:p w14:paraId="6D7A26E7" w14:textId="7BE26BF7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10</w:t>
            </w:r>
          </w:p>
        </w:tc>
        <w:tc>
          <w:tcPr>
            <w:tcW w:w="720" w:type="dxa"/>
            <w:vAlign w:val="center"/>
          </w:tcPr>
          <w:p w14:paraId="02335ABE" w14:textId="3854F04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072CD104" w14:textId="2D92658D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5D5B3D74" w14:textId="644EADEF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1051620D" w14:textId="39739040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vAlign w:val="center"/>
          </w:tcPr>
          <w:p w14:paraId="1D2B4BE4" w14:textId="2171CCB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</w:tr>
      <w:tr w:rsidR="00D01AC0" w:rsidRPr="00D01AC0" w14:paraId="1A7B2126" w14:textId="77777777" w:rsidTr="00CC0936">
        <w:tc>
          <w:tcPr>
            <w:tcW w:w="720" w:type="dxa"/>
            <w:vAlign w:val="center"/>
          </w:tcPr>
          <w:p w14:paraId="432522DC" w14:textId="25C6ECFC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000000</w:t>
            </w:r>
          </w:p>
        </w:tc>
        <w:tc>
          <w:tcPr>
            <w:tcW w:w="720" w:type="dxa"/>
            <w:vAlign w:val="center"/>
          </w:tcPr>
          <w:p w14:paraId="02B7343B" w14:textId="5B7E3FFC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111000</w:t>
            </w:r>
          </w:p>
        </w:tc>
        <w:tc>
          <w:tcPr>
            <w:tcW w:w="630" w:type="dxa"/>
            <w:vAlign w:val="center"/>
          </w:tcPr>
          <w:p w14:paraId="495B7AE6" w14:textId="1569887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0011</w:t>
            </w:r>
          </w:p>
        </w:tc>
        <w:tc>
          <w:tcPr>
            <w:tcW w:w="270" w:type="dxa"/>
            <w:vAlign w:val="center"/>
          </w:tcPr>
          <w:p w14:paraId="55869DA0" w14:textId="0CA599AC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r</w:t>
            </w:r>
          </w:p>
        </w:tc>
        <w:tc>
          <w:tcPr>
            <w:tcW w:w="450" w:type="dxa"/>
            <w:vAlign w:val="center"/>
          </w:tcPr>
          <w:p w14:paraId="2859EC53" w14:textId="48051DCC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13</w:t>
            </w:r>
          </w:p>
        </w:tc>
        <w:tc>
          <w:tcPr>
            <w:tcW w:w="540" w:type="dxa"/>
            <w:vAlign w:val="center"/>
          </w:tcPr>
          <w:p w14:paraId="1CCC06E5" w14:textId="0754EB70" w:rsidR="00D01AC0" w:rsidRPr="00D01AC0" w:rsidRDefault="00D01AC0" w:rsidP="00D01AC0">
            <w:pPr>
              <w:rPr>
                <w:sz w:val="16"/>
                <w:szCs w:val="16"/>
              </w:rPr>
            </w:pPr>
            <w:proofErr w:type="spellStart"/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Sll</w:t>
            </w:r>
            <w:proofErr w:type="spellEnd"/>
          </w:p>
        </w:tc>
        <w:tc>
          <w:tcPr>
            <w:tcW w:w="540" w:type="dxa"/>
            <w:vAlign w:val="center"/>
          </w:tcPr>
          <w:p w14:paraId="5A313164" w14:textId="5FD8D05F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540" w:type="dxa"/>
            <w:vAlign w:val="center"/>
          </w:tcPr>
          <w:p w14:paraId="2C40BDFE" w14:textId="1BBEBE8E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50" w:type="dxa"/>
            <w:vAlign w:val="center"/>
          </w:tcPr>
          <w:p w14:paraId="4AC58BFE" w14:textId="7FA11297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17987D7F" w14:textId="61533638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720" w:type="dxa"/>
            <w:vAlign w:val="center"/>
          </w:tcPr>
          <w:p w14:paraId="50132C08" w14:textId="5053FCD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0A8CFFE8" w14:textId="4118105C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630" w:type="dxa"/>
            <w:vAlign w:val="center"/>
          </w:tcPr>
          <w:p w14:paraId="5E422851" w14:textId="5338791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</w:t>
            </w:r>
          </w:p>
        </w:tc>
        <w:tc>
          <w:tcPr>
            <w:tcW w:w="720" w:type="dxa"/>
            <w:vAlign w:val="center"/>
          </w:tcPr>
          <w:p w14:paraId="2B119EBE" w14:textId="388AD8ED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5E03A767" w14:textId="41B0C6F4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4D3A0617" w14:textId="35CD43B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46087ADE" w14:textId="1EABFC2E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vAlign w:val="center"/>
          </w:tcPr>
          <w:p w14:paraId="4E5E80AC" w14:textId="46F640BC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</w:tr>
      <w:tr w:rsidR="00D01AC0" w:rsidRPr="00D01AC0" w14:paraId="660FEEE7" w14:textId="77777777" w:rsidTr="00CC0936">
        <w:tc>
          <w:tcPr>
            <w:tcW w:w="720" w:type="dxa"/>
            <w:vAlign w:val="center"/>
          </w:tcPr>
          <w:p w14:paraId="00B38068" w14:textId="701E45D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000000</w:t>
            </w:r>
          </w:p>
        </w:tc>
        <w:tc>
          <w:tcPr>
            <w:tcW w:w="720" w:type="dxa"/>
            <w:vAlign w:val="center"/>
          </w:tcPr>
          <w:p w14:paraId="0151C1D8" w14:textId="5469FEE7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100010</w:t>
            </w:r>
          </w:p>
        </w:tc>
        <w:tc>
          <w:tcPr>
            <w:tcW w:w="630" w:type="dxa"/>
            <w:vAlign w:val="center"/>
          </w:tcPr>
          <w:p w14:paraId="38862774" w14:textId="0164CDF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0110</w:t>
            </w:r>
          </w:p>
        </w:tc>
        <w:tc>
          <w:tcPr>
            <w:tcW w:w="270" w:type="dxa"/>
            <w:vAlign w:val="center"/>
          </w:tcPr>
          <w:p w14:paraId="0DA46405" w14:textId="133D7138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r</w:t>
            </w:r>
          </w:p>
        </w:tc>
        <w:tc>
          <w:tcPr>
            <w:tcW w:w="450" w:type="dxa"/>
            <w:vAlign w:val="center"/>
          </w:tcPr>
          <w:p w14:paraId="769DDAFF" w14:textId="372D1C94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14</w:t>
            </w:r>
          </w:p>
        </w:tc>
        <w:tc>
          <w:tcPr>
            <w:tcW w:w="540" w:type="dxa"/>
            <w:vAlign w:val="center"/>
          </w:tcPr>
          <w:p w14:paraId="20E757E8" w14:textId="58AE37B0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Sub</w:t>
            </w:r>
          </w:p>
        </w:tc>
        <w:tc>
          <w:tcPr>
            <w:tcW w:w="540" w:type="dxa"/>
            <w:vAlign w:val="center"/>
          </w:tcPr>
          <w:p w14:paraId="66242F14" w14:textId="2E9B3BE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540" w:type="dxa"/>
            <w:vAlign w:val="center"/>
          </w:tcPr>
          <w:p w14:paraId="152EFD44" w14:textId="14559BAF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50" w:type="dxa"/>
            <w:vAlign w:val="center"/>
          </w:tcPr>
          <w:p w14:paraId="46B6DBDD" w14:textId="334233BC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701D9608" w14:textId="0DC77EC1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720" w:type="dxa"/>
            <w:vAlign w:val="center"/>
          </w:tcPr>
          <w:p w14:paraId="3A11AE90" w14:textId="39566238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53629551" w14:textId="4202C95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630" w:type="dxa"/>
            <w:vAlign w:val="center"/>
          </w:tcPr>
          <w:p w14:paraId="08071773" w14:textId="7FF32E5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</w:t>
            </w:r>
          </w:p>
        </w:tc>
        <w:tc>
          <w:tcPr>
            <w:tcW w:w="720" w:type="dxa"/>
            <w:vAlign w:val="center"/>
          </w:tcPr>
          <w:p w14:paraId="131B5426" w14:textId="2F46166D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1A77E037" w14:textId="2ED7247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03E1707B" w14:textId="0E9E02E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7AA4D1A2" w14:textId="5EE146EE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vAlign w:val="center"/>
          </w:tcPr>
          <w:p w14:paraId="200B2179" w14:textId="036B0676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</w:tr>
      <w:tr w:rsidR="00D01AC0" w:rsidRPr="00D01AC0" w14:paraId="35C3D66D" w14:textId="77777777" w:rsidTr="00CC0936">
        <w:tc>
          <w:tcPr>
            <w:tcW w:w="720" w:type="dxa"/>
            <w:vAlign w:val="center"/>
          </w:tcPr>
          <w:p w14:paraId="0C4D0CDB" w14:textId="3BE382D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000000</w:t>
            </w:r>
          </w:p>
        </w:tc>
        <w:tc>
          <w:tcPr>
            <w:tcW w:w="720" w:type="dxa"/>
            <w:vAlign w:val="center"/>
          </w:tcPr>
          <w:p w14:paraId="02F2E77B" w14:textId="221FE8EC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111001</w:t>
            </w:r>
          </w:p>
        </w:tc>
        <w:tc>
          <w:tcPr>
            <w:tcW w:w="630" w:type="dxa"/>
            <w:vAlign w:val="center"/>
          </w:tcPr>
          <w:p w14:paraId="3BA71CD2" w14:textId="3D3765A6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1010</w:t>
            </w:r>
          </w:p>
        </w:tc>
        <w:tc>
          <w:tcPr>
            <w:tcW w:w="270" w:type="dxa"/>
            <w:vAlign w:val="center"/>
          </w:tcPr>
          <w:p w14:paraId="1509748B" w14:textId="114368D3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r</w:t>
            </w:r>
          </w:p>
        </w:tc>
        <w:tc>
          <w:tcPr>
            <w:tcW w:w="450" w:type="dxa"/>
            <w:vAlign w:val="center"/>
          </w:tcPr>
          <w:p w14:paraId="26C8B138" w14:textId="6219201F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15</w:t>
            </w:r>
          </w:p>
        </w:tc>
        <w:tc>
          <w:tcPr>
            <w:tcW w:w="540" w:type="dxa"/>
            <w:vAlign w:val="center"/>
          </w:tcPr>
          <w:p w14:paraId="7C437813" w14:textId="78F22B50" w:rsidR="00D01AC0" w:rsidRPr="00D01AC0" w:rsidRDefault="00D01AC0" w:rsidP="00D01AC0">
            <w:pPr>
              <w:rPr>
                <w:sz w:val="16"/>
                <w:szCs w:val="16"/>
              </w:rPr>
            </w:pPr>
            <w:proofErr w:type="spellStart"/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Srl</w:t>
            </w:r>
            <w:proofErr w:type="spellEnd"/>
          </w:p>
        </w:tc>
        <w:tc>
          <w:tcPr>
            <w:tcW w:w="540" w:type="dxa"/>
            <w:vAlign w:val="center"/>
          </w:tcPr>
          <w:p w14:paraId="43625CB9" w14:textId="7D74850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540" w:type="dxa"/>
            <w:vAlign w:val="center"/>
          </w:tcPr>
          <w:p w14:paraId="2F8C0DBC" w14:textId="7A20968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50" w:type="dxa"/>
            <w:vAlign w:val="center"/>
          </w:tcPr>
          <w:p w14:paraId="2AF7A7AF" w14:textId="4F3C181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79E8BBDD" w14:textId="4F7593E8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720" w:type="dxa"/>
            <w:vAlign w:val="center"/>
          </w:tcPr>
          <w:p w14:paraId="707BFE93" w14:textId="6CB80BC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5FE23FD1" w14:textId="6BA91C6C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630" w:type="dxa"/>
            <w:vAlign w:val="center"/>
          </w:tcPr>
          <w:p w14:paraId="05B71CDB" w14:textId="51B4458F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</w:t>
            </w:r>
          </w:p>
        </w:tc>
        <w:tc>
          <w:tcPr>
            <w:tcW w:w="720" w:type="dxa"/>
            <w:vAlign w:val="center"/>
          </w:tcPr>
          <w:p w14:paraId="5CDAAE8F" w14:textId="0BDD4F33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4C679C35" w14:textId="44341F9C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3DE08B8C" w14:textId="1EAD737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6A566215" w14:textId="7F33AD96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vAlign w:val="center"/>
          </w:tcPr>
          <w:p w14:paraId="0EFDB2DF" w14:textId="7C976261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</w:tr>
      <w:tr w:rsidR="00D01AC0" w:rsidRPr="00D01AC0" w14:paraId="3D0F3396" w14:textId="77777777" w:rsidTr="00CC0936">
        <w:tc>
          <w:tcPr>
            <w:tcW w:w="720" w:type="dxa"/>
            <w:vAlign w:val="center"/>
          </w:tcPr>
          <w:p w14:paraId="3505DD07" w14:textId="56A60C10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000000</w:t>
            </w:r>
          </w:p>
        </w:tc>
        <w:tc>
          <w:tcPr>
            <w:tcW w:w="720" w:type="dxa"/>
            <w:vAlign w:val="center"/>
          </w:tcPr>
          <w:p w14:paraId="3CFD2FAF" w14:textId="3B29A026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101010</w:t>
            </w:r>
          </w:p>
        </w:tc>
        <w:tc>
          <w:tcPr>
            <w:tcW w:w="630" w:type="dxa"/>
            <w:vAlign w:val="center"/>
          </w:tcPr>
          <w:p w14:paraId="581B13C1" w14:textId="46F19F9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0111</w:t>
            </w:r>
          </w:p>
        </w:tc>
        <w:tc>
          <w:tcPr>
            <w:tcW w:w="270" w:type="dxa"/>
            <w:vAlign w:val="center"/>
          </w:tcPr>
          <w:p w14:paraId="21D1C262" w14:textId="3E83DF6F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r</w:t>
            </w:r>
          </w:p>
        </w:tc>
        <w:tc>
          <w:tcPr>
            <w:tcW w:w="450" w:type="dxa"/>
            <w:vAlign w:val="center"/>
          </w:tcPr>
          <w:p w14:paraId="071AF954" w14:textId="641F8A07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16</w:t>
            </w:r>
          </w:p>
        </w:tc>
        <w:tc>
          <w:tcPr>
            <w:tcW w:w="540" w:type="dxa"/>
            <w:vAlign w:val="center"/>
          </w:tcPr>
          <w:p w14:paraId="30DBC92F" w14:textId="28FF0D2E" w:rsidR="00D01AC0" w:rsidRPr="00D01AC0" w:rsidRDefault="00D01AC0" w:rsidP="00D01AC0">
            <w:pPr>
              <w:rPr>
                <w:sz w:val="16"/>
                <w:szCs w:val="16"/>
              </w:rPr>
            </w:pPr>
            <w:proofErr w:type="spellStart"/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Slt</w:t>
            </w:r>
            <w:proofErr w:type="spellEnd"/>
          </w:p>
        </w:tc>
        <w:tc>
          <w:tcPr>
            <w:tcW w:w="540" w:type="dxa"/>
            <w:vAlign w:val="center"/>
          </w:tcPr>
          <w:p w14:paraId="7AC1D65B" w14:textId="5BA960FF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540" w:type="dxa"/>
            <w:vAlign w:val="center"/>
          </w:tcPr>
          <w:p w14:paraId="7949496E" w14:textId="0BFAF4D3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50" w:type="dxa"/>
            <w:vAlign w:val="center"/>
          </w:tcPr>
          <w:p w14:paraId="0B930237" w14:textId="358F027E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21C8B832" w14:textId="4A5F6C5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720" w:type="dxa"/>
            <w:vAlign w:val="center"/>
          </w:tcPr>
          <w:p w14:paraId="2C4F2331" w14:textId="49CB69BE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7305DE26" w14:textId="1BA483B4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630" w:type="dxa"/>
            <w:vAlign w:val="center"/>
          </w:tcPr>
          <w:p w14:paraId="43283F5B" w14:textId="115D5687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</w:t>
            </w:r>
          </w:p>
        </w:tc>
        <w:tc>
          <w:tcPr>
            <w:tcW w:w="720" w:type="dxa"/>
            <w:vAlign w:val="center"/>
          </w:tcPr>
          <w:p w14:paraId="7A136118" w14:textId="44CD2D1E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5480CA28" w14:textId="0E48BAF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6BD844DC" w14:textId="1739016D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62D68E13" w14:textId="00F883D3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vAlign w:val="center"/>
          </w:tcPr>
          <w:p w14:paraId="5C156D4E" w14:textId="58E5E53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</w:tr>
      <w:tr w:rsidR="00D01AC0" w:rsidRPr="00D01AC0" w14:paraId="6D39C8E1" w14:textId="77777777" w:rsidTr="00CC0936">
        <w:tc>
          <w:tcPr>
            <w:tcW w:w="720" w:type="dxa"/>
            <w:vAlign w:val="center"/>
          </w:tcPr>
          <w:p w14:paraId="0B3ACAB3" w14:textId="0697EF64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000000</w:t>
            </w:r>
          </w:p>
        </w:tc>
        <w:tc>
          <w:tcPr>
            <w:tcW w:w="720" w:type="dxa"/>
            <w:vAlign w:val="center"/>
          </w:tcPr>
          <w:p w14:paraId="697EFA42" w14:textId="0DC77DF0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101011</w:t>
            </w:r>
          </w:p>
        </w:tc>
        <w:tc>
          <w:tcPr>
            <w:tcW w:w="630" w:type="dxa"/>
            <w:vAlign w:val="center"/>
          </w:tcPr>
          <w:p w14:paraId="4753AFE3" w14:textId="393712E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0111</w:t>
            </w:r>
          </w:p>
        </w:tc>
        <w:tc>
          <w:tcPr>
            <w:tcW w:w="270" w:type="dxa"/>
            <w:vAlign w:val="center"/>
          </w:tcPr>
          <w:p w14:paraId="708F5F3E" w14:textId="10DD73B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r</w:t>
            </w:r>
          </w:p>
        </w:tc>
        <w:tc>
          <w:tcPr>
            <w:tcW w:w="450" w:type="dxa"/>
            <w:vAlign w:val="center"/>
          </w:tcPr>
          <w:p w14:paraId="4745CE2D" w14:textId="1AAD5C7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17</w:t>
            </w:r>
          </w:p>
        </w:tc>
        <w:tc>
          <w:tcPr>
            <w:tcW w:w="540" w:type="dxa"/>
            <w:vAlign w:val="center"/>
          </w:tcPr>
          <w:p w14:paraId="5C03698A" w14:textId="07C04BE6" w:rsidR="00D01AC0" w:rsidRPr="00D01AC0" w:rsidRDefault="00D01AC0" w:rsidP="00D01AC0">
            <w:pPr>
              <w:rPr>
                <w:sz w:val="16"/>
                <w:szCs w:val="16"/>
              </w:rPr>
            </w:pPr>
            <w:proofErr w:type="spellStart"/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Sltu</w:t>
            </w:r>
            <w:proofErr w:type="spellEnd"/>
          </w:p>
        </w:tc>
        <w:tc>
          <w:tcPr>
            <w:tcW w:w="540" w:type="dxa"/>
            <w:vAlign w:val="center"/>
          </w:tcPr>
          <w:p w14:paraId="09F4C122" w14:textId="772C58C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540" w:type="dxa"/>
            <w:vAlign w:val="center"/>
          </w:tcPr>
          <w:p w14:paraId="0DA1DB58" w14:textId="7B57645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50" w:type="dxa"/>
            <w:vAlign w:val="center"/>
          </w:tcPr>
          <w:p w14:paraId="156875F8" w14:textId="62B0924D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63826B01" w14:textId="2AE97F3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720" w:type="dxa"/>
            <w:vAlign w:val="center"/>
          </w:tcPr>
          <w:p w14:paraId="1D50033F" w14:textId="5AC1783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2199415C" w14:textId="4B2E4BD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630" w:type="dxa"/>
            <w:vAlign w:val="center"/>
          </w:tcPr>
          <w:p w14:paraId="0F6D261D" w14:textId="4A1F8FB4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</w:t>
            </w:r>
          </w:p>
        </w:tc>
        <w:tc>
          <w:tcPr>
            <w:tcW w:w="720" w:type="dxa"/>
            <w:vAlign w:val="center"/>
          </w:tcPr>
          <w:p w14:paraId="695BE925" w14:textId="37D8D31E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060C1CA4" w14:textId="142800DD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19B37E25" w14:textId="5DB5E564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15FB1E9F" w14:textId="262E15A1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vAlign w:val="center"/>
          </w:tcPr>
          <w:p w14:paraId="5DD270AF" w14:textId="5100955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</w:tr>
      <w:tr w:rsidR="00D01AC0" w:rsidRPr="00D01AC0" w14:paraId="7B0286C5" w14:textId="77777777" w:rsidTr="00CC0936">
        <w:tc>
          <w:tcPr>
            <w:tcW w:w="720" w:type="dxa"/>
            <w:vAlign w:val="center"/>
          </w:tcPr>
          <w:p w14:paraId="5CDC61BD" w14:textId="1E6DC18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110000</w:t>
            </w:r>
          </w:p>
        </w:tc>
        <w:tc>
          <w:tcPr>
            <w:tcW w:w="720" w:type="dxa"/>
            <w:vAlign w:val="center"/>
          </w:tcPr>
          <w:p w14:paraId="0D9E6F32" w14:textId="77777777" w:rsidR="00D01AC0" w:rsidRPr="00D01AC0" w:rsidRDefault="00D01AC0" w:rsidP="00D01AC0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vAlign w:val="center"/>
          </w:tcPr>
          <w:p w14:paraId="121C9B59" w14:textId="73A66E9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0010</w:t>
            </w:r>
          </w:p>
        </w:tc>
        <w:tc>
          <w:tcPr>
            <w:tcW w:w="270" w:type="dxa"/>
            <w:vAlign w:val="center"/>
          </w:tcPr>
          <w:p w14:paraId="6E805210" w14:textId="52ECD40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i</w:t>
            </w:r>
          </w:p>
        </w:tc>
        <w:tc>
          <w:tcPr>
            <w:tcW w:w="450" w:type="dxa"/>
            <w:vAlign w:val="center"/>
          </w:tcPr>
          <w:p w14:paraId="4BD91A83" w14:textId="628E9CC1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18</w:t>
            </w:r>
          </w:p>
        </w:tc>
        <w:tc>
          <w:tcPr>
            <w:tcW w:w="540" w:type="dxa"/>
            <w:vAlign w:val="center"/>
          </w:tcPr>
          <w:p w14:paraId="62DAE03D" w14:textId="14208942" w:rsidR="00D01AC0" w:rsidRPr="00D01AC0" w:rsidRDefault="00D01AC0" w:rsidP="00D01AC0">
            <w:pPr>
              <w:rPr>
                <w:sz w:val="16"/>
                <w:szCs w:val="16"/>
              </w:rPr>
            </w:pPr>
            <w:proofErr w:type="spellStart"/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lb</w:t>
            </w:r>
            <w:proofErr w:type="spellEnd"/>
          </w:p>
        </w:tc>
        <w:tc>
          <w:tcPr>
            <w:tcW w:w="540" w:type="dxa"/>
            <w:vAlign w:val="center"/>
          </w:tcPr>
          <w:p w14:paraId="01D97D66" w14:textId="3F3E6718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0FAC617D" w14:textId="5805CD7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50" w:type="dxa"/>
            <w:vAlign w:val="center"/>
          </w:tcPr>
          <w:p w14:paraId="6324AB10" w14:textId="71A7846C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vAlign w:val="center"/>
          </w:tcPr>
          <w:p w14:paraId="10C36D91" w14:textId="429026A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720" w:type="dxa"/>
            <w:vAlign w:val="center"/>
          </w:tcPr>
          <w:p w14:paraId="344F049B" w14:textId="2F27EBF3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5670793C" w14:textId="299398D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630" w:type="dxa"/>
            <w:vAlign w:val="center"/>
          </w:tcPr>
          <w:p w14:paraId="33E7E537" w14:textId="1E5BB94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</w:t>
            </w:r>
          </w:p>
        </w:tc>
        <w:tc>
          <w:tcPr>
            <w:tcW w:w="720" w:type="dxa"/>
            <w:vAlign w:val="center"/>
          </w:tcPr>
          <w:p w14:paraId="62513077" w14:textId="3FE01A68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vAlign w:val="center"/>
          </w:tcPr>
          <w:p w14:paraId="5FBD3BFD" w14:textId="1361EF6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79B3554A" w14:textId="2F2A4AA4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6FDBE5CD" w14:textId="047E319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vAlign w:val="center"/>
          </w:tcPr>
          <w:p w14:paraId="620BD54B" w14:textId="78418103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</w:tr>
      <w:tr w:rsidR="00D01AC0" w:rsidRPr="00D01AC0" w14:paraId="40C8D3BC" w14:textId="77777777" w:rsidTr="00CC0936">
        <w:tc>
          <w:tcPr>
            <w:tcW w:w="720" w:type="dxa"/>
            <w:vAlign w:val="center"/>
          </w:tcPr>
          <w:p w14:paraId="2AF91C51" w14:textId="03FF4668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110001</w:t>
            </w:r>
          </w:p>
        </w:tc>
        <w:tc>
          <w:tcPr>
            <w:tcW w:w="720" w:type="dxa"/>
            <w:vAlign w:val="center"/>
          </w:tcPr>
          <w:p w14:paraId="31C026DE" w14:textId="77777777" w:rsidR="00D01AC0" w:rsidRPr="00D01AC0" w:rsidRDefault="00D01AC0" w:rsidP="00D01AC0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vAlign w:val="center"/>
          </w:tcPr>
          <w:p w14:paraId="339FEB84" w14:textId="733CB010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0010</w:t>
            </w:r>
          </w:p>
        </w:tc>
        <w:tc>
          <w:tcPr>
            <w:tcW w:w="270" w:type="dxa"/>
            <w:vAlign w:val="center"/>
          </w:tcPr>
          <w:p w14:paraId="191AEAC4" w14:textId="7A3B3D0F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i</w:t>
            </w:r>
          </w:p>
        </w:tc>
        <w:tc>
          <w:tcPr>
            <w:tcW w:w="450" w:type="dxa"/>
            <w:vAlign w:val="center"/>
          </w:tcPr>
          <w:p w14:paraId="38AD2371" w14:textId="4DA27457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19</w:t>
            </w:r>
          </w:p>
        </w:tc>
        <w:tc>
          <w:tcPr>
            <w:tcW w:w="540" w:type="dxa"/>
            <w:vAlign w:val="center"/>
          </w:tcPr>
          <w:p w14:paraId="65356F67" w14:textId="6C560C3D" w:rsidR="00D01AC0" w:rsidRPr="00D01AC0" w:rsidRDefault="00D01AC0" w:rsidP="00D01AC0">
            <w:pPr>
              <w:rPr>
                <w:sz w:val="16"/>
                <w:szCs w:val="16"/>
              </w:rPr>
            </w:pPr>
            <w:proofErr w:type="spellStart"/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lbu</w:t>
            </w:r>
            <w:proofErr w:type="spellEnd"/>
          </w:p>
        </w:tc>
        <w:tc>
          <w:tcPr>
            <w:tcW w:w="540" w:type="dxa"/>
            <w:vAlign w:val="center"/>
          </w:tcPr>
          <w:p w14:paraId="4DFFBBF3" w14:textId="3C2069CF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66DA4AF1" w14:textId="4288088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50" w:type="dxa"/>
            <w:vAlign w:val="center"/>
          </w:tcPr>
          <w:p w14:paraId="5F79EE71" w14:textId="77BC3D8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vAlign w:val="center"/>
          </w:tcPr>
          <w:p w14:paraId="63BD5EA8" w14:textId="0B91EC2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720" w:type="dxa"/>
            <w:vAlign w:val="center"/>
          </w:tcPr>
          <w:p w14:paraId="72E54BAA" w14:textId="781DEC0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6194A387" w14:textId="2EF4FAE0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011</w:t>
            </w:r>
          </w:p>
        </w:tc>
        <w:tc>
          <w:tcPr>
            <w:tcW w:w="630" w:type="dxa"/>
            <w:vAlign w:val="center"/>
          </w:tcPr>
          <w:p w14:paraId="1E526C1B" w14:textId="0749228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</w:t>
            </w:r>
          </w:p>
        </w:tc>
        <w:tc>
          <w:tcPr>
            <w:tcW w:w="720" w:type="dxa"/>
            <w:vAlign w:val="center"/>
          </w:tcPr>
          <w:p w14:paraId="5B09F729" w14:textId="1BBEE6B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vAlign w:val="center"/>
          </w:tcPr>
          <w:p w14:paraId="285BD84E" w14:textId="05A4F6FC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6685FE34" w14:textId="24A3DD7E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3D75F0E0" w14:textId="3D74EA3D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vAlign w:val="center"/>
          </w:tcPr>
          <w:p w14:paraId="70A68F00" w14:textId="494AFA3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</w:tr>
      <w:tr w:rsidR="00D01AC0" w:rsidRPr="00D01AC0" w14:paraId="79383A71" w14:textId="77777777" w:rsidTr="00CC0936">
        <w:tc>
          <w:tcPr>
            <w:tcW w:w="720" w:type="dxa"/>
            <w:vAlign w:val="center"/>
          </w:tcPr>
          <w:p w14:paraId="736F99F4" w14:textId="5C6E7BA1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110010</w:t>
            </w:r>
          </w:p>
        </w:tc>
        <w:tc>
          <w:tcPr>
            <w:tcW w:w="720" w:type="dxa"/>
            <w:vAlign w:val="center"/>
          </w:tcPr>
          <w:p w14:paraId="1B720A7F" w14:textId="77777777" w:rsidR="00D01AC0" w:rsidRPr="00D01AC0" w:rsidRDefault="00D01AC0" w:rsidP="00D01AC0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vAlign w:val="center"/>
          </w:tcPr>
          <w:p w14:paraId="01097080" w14:textId="1589B34C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0010</w:t>
            </w:r>
          </w:p>
        </w:tc>
        <w:tc>
          <w:tcPr>
            <w:tcW w:w="270" w:type="dxa"/>
            <w:vAlign w:val="center"/>
          </w:tcPr>
          <w:p w14:paraId="622D811D" w14:textId="5EB01BFC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i</w:t>
            </w:r>
          </w:p>
        </w:tc>
        <w:tc>
          <w:tcPr>
            <w:tcW w:w="450" w:type="dxa"/>
            <w:vAlign w:val="center"/>
          </w:tcPr>
          <w:p w14:paraId="06BF3298" w14:textId="252E874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40" w:type="dxa"/>
            <w:vAlign w:val="center"/>
          </w:tcPr>
          <w:p w14:paraId="7004B63A" w14:textId="0508D536" w:rsidR="00D01AC0" w:rsidRPr="00D01AC0" w:rsidRDefault="00D01AC0" w:rsidP="00D01AC0">
            <w:pPr>
              <w:rPr>
                <w:sz w:val="16"/>
                <w:szCs w:val="16"/>
              </w:rPr>
            </w:pPr>
            <w:proofErr w:type="spellStart"/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lh</w:t>
            </w:r>
            <w:proofErr w:type="spellEnd"/>
          </w:p>
        </w:tc>
        <w:tc>
          <w:tcPr>
            <w:tcW w:w="540" w:type="dxa"/>
            <w:vAlign w:val="center"/>
          </w:tcPr>
          <w:p w14:paraId="7FCFB412" w14:textId="3EE83C5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5E3C110C" w14:textId="6E602A53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50" w:type="dxa"/>
            <w:vAlign w:val="center"/>
          </w:tcPr>
          <w:p w14:paraId="4166D299" w14:textId="7A44A5FD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vAlign w:val="center"/>
          </w:tcPr>
          <w:p w14:paraId="20AA1E3C" w14:textId="36A0D438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720" w:type="dxa"/>
            <w:vAlign w:val="center"/>
          </w:tcPr>
          <w:p w14:paraId="3956B7CB" w14:textId="52FA452E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4ED5B1F9" w14:textId="663CD19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010</w:t>
            </w:r>
          </w:p>
        </w:tc>
        <w:tc>
          <w:tcPr>
            <w:tcW w:w="630" w:type="dxa"/>
            <w:vAlign w:val="center"/>
          </w:tcPr>
          <w:p w14:paraId="77198561" w14:textId="4640C267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</w:t>
            </w:r>
          </w:p>
        </w:tc>
        <w:tc>
          <w:tcPr>
            <w:tcW w:w="720" w:type="dxa"/>
            <w:vAlign w:val="center"/>
          </w:tcPr>
          <w:p w14:paraId="291ED7F8" w14:textId="3D6EC6A1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vAlign w:val="center"/>
          </w:tcPr>
          <w:p w14:paraId="1F501724" w14:textId="5DC6E6D4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5E9495F2" w14:textId="329232C6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054944E7" w14:textId="2DB2B504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vAlign w:val="center"/>
          </w:tcPr>
          <w:p w14:paraId="66E4F92E" w14:textId="3BD72130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</w:tr>
      <w:tr w:rsidR="00D01AC0" w:rsidRPr="00D01AC0" w14:paraId="5E4023A1" w14:textId="77777777" w:rsidTr="00CC0936">
        <w:tc>
          <w:tcPr>
            <w:tcW w:w="720" w:type="dxa"/>
            <w:vAlign w:val="center"/>
          </w:tcPr>
          <w:p w14:paraId="7D26EDFE" w14:textId="4720F3E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110011</w:t>
            </w:r>
          </w:p>
        </w:tc>
        <w:tc>
          <w:tcPr>
            <w:tcW w:w="720" w:type="dxa"/>
            <w:vAlign w:val="center"/>
          </w:tcPr>
          <w:p w14:paraId="59852DAC" w14:textId="77777777" w:rsidR="00D01AC0" w:rsidRPr="00D01AC0" w:rsidRDefault="00D01AC0" w:rsidP="00D01AC0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vAlign w:val="center"/>
          </w:tcPr>
          <w:p w14:paraId="6535F7D3" w14:textId="563980A4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0010</w:t>
            </w:r>
          </w:p>
        </w:tc>
        <w:tc>
          <w:tcPr>
            <w:tcW w:w="270" w:type="dxa"/>
            <w:vAlign w:val="center"/>
          </w:tcPr>
          <w:p w14:paraId="62713969" w14:textId="7708F55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i</w:t>
            </w:r>
          </w:p>
        </w:tc>
        <w:tc>
          <w:tcPr>
            <w:tcW w:w="450" w:type="dxa"/>
            <w:vAlign w:val="center"/>
          </w:tcPr>
          <w:p w14:paraId="2CB4503B" w14:textId="2DB9A5D6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21</w:t>
            </w:r>
          </w:p>
        </w:tc>
        <w:tc>
          <w:tcPr>
            <w:tcW w:w="540" w:type="dxa"/>
            <w:vAlign w:val="center"/>
          </w:tcPr>
          <w:p w14:paraId="1C76AE2B" w14:textId="461BCD4C" w:rsidR="00D01AC0" w:rsidRPr="00D01AC0" w:rsidRDefault="00D01AC0" w:rsidP="00D01AC0">
            <w:pPr>
              <w:rPr>
                <w:sz w:val="16"/>
                <w:szCs w:val="16"/>
              </w:rPr>
            </w:pPr>
            <w:proofErr w:type="spellStart"/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lhu</w:t>
            </w:r>
            <w:proofErr w:type="spellEnd"/>
          </w:p>
        </w:tc>
        <w:tc>
          <w:tcPr>
            <w:tcW w:w="540" w:type="dxa"/>
            <w:vAlign w:val="center"/>
          </w:tcPr>
          <w:p w14:paraId="10046D15" w14:textId="339FAC2F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14D980B8" w14:textId="0F9D5D2C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50" w:type="dxa"/>
            <w:vAlign w:val="center"/>
          </w:tcPr>
          <w:p w14:paraId="772BCE42" w14:textId="230C0926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vAlign w:val="center"/>
          </w:tcPr>
          <w:p w14:paraId="6694BBC0" w14:textId="1FC7B81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720" w:type="dxa"/>
            <w:vAlign w:val="center"/>
          </w:tcPr>
          <w:p w14:paraId="72F3A5AA" w14:textId="4BED4608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082760B3" w14:textId="68A4834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101</w:t>
            </w:r>
          </w:p>
        </w:tc>
        <w:tc>
          <w:tcPr>
            <w:tcW w:w="630" w:type="dxa"/>
            <w:vAlign w:val="center"/>
          </w:tcPr>
          <w:p w14:paraId="69B562E8" w14:textId="0A4D745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</w:t>
            </w:r>
          </w:p>
        </w:tc>
        <w:tc>
          <w:tcPr>
            <w:tcW w:w="720" w:type="dxa"/>
            <w:vAlign w:val="center"/>
          </w:tcPr>
          <w:p w14:paraId="6EA03ABE" w14:textId="58741760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vAlign w:val="center"/>
          </w:tcPr>
          <w:p w14:paraId="13FA6A69" w14:textId="78B19071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08D0FA77" w14:textId="4EFF45B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5425632C" w14:textId="3221A73D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vAlign w:val="center"/>
          </w:tcPr>
          <w:p w14:paraId="395A74D0" w14:textId="5019A660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</w:tr>
      <w:tr w:rsidR="00D01AC0" w:rsidRPr="00D01AC0" w14:paraId="29D34222" w14:textId="77777777" w:rsidTr="00CC0936">
        <w:tc>
          <w:tcPr>
            <w:tcW w:w="720" w:type="dxa"/>
            <w:vAlign w:val="center"/>
          </w:tcPr>
          <w:p w14:paraId="5DA3D00C" w14:textId="03109B34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101100</w:t>
            </w:r>
          </w:p>
        </w:tc>
        <w:tc>
          <w:tcPr>
            <w:tcW w:w="720" w:type="dxa"/>
            <w:vAlign w:val="center"/>
          </w:tcPr>
          <w:p w14:paraId="70714029" w14:textId="77777777" w:rsidR="00D01AC0" w:rsidRPr="00D01AC0" w:rsidRDefault="00D01AC0" w:rsidP="00D01AC0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vAlign w:val="center"/>
          </w:tcPr>
          <w:p w14:paraId="43B76300" w14:textId="2F1EC3B4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0010</w:t>
            </w:r>
          </w:p>
        </w:tc>
        <w:tc>
          <w:tcPr>
            <w:tcW w:w="270" w:type="dxa"/>
            <w:vAlign w:val="center"/>
          </w:tcPr>
          <w:p w14:paraId="6D5DC573" w14:textId="4A469181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i</w:t>
            </w:r>
          </w:p>
        </w:tc>
        <w:tc>
          <w:tcPr>
            <w:tcW w:w="450" w:type="dxa"/>
            <w:vAlign w:val="center"/>
          </w:tcPr>
          <w:p w14:paraId="416CAD6F" w14:textId="1048ECC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22</w:t>
            </w:r>
          </w:p>
        </w:tc>
        <w:tc>
          <w:tcPr>
            <w:tcW w:w="540" w:type="dxa"/>
            <w:vAlign w:val="center"/>
          </w:tcPr>
          <w:p w14:paraId="01466175" w14:textId="58B0BC93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sb</w:t>
            </w:r>
          </w:p>
        </w:tc>
        <w:tc>
          <w:tcPr>
            <w:tcW w:w="540" w:type="dxa"/>
            <w:vAlign w:val="center"/>
          </w:tcPr>
          <w:p w14:paraId="041568B9" w14:textId="0F3F4047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445F42EC" w14:textId="0891945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1597222D" w14:textId="53F4E8C8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vAlign w:val="center"/>
          </w:tcPr>
          <w:p w14:paraId="6206C2AE" w14:textId="75932150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720" w:type="dxa"/>
            <w:vAlign w:val="center"/>
          </w:tcPr>
          <w:p w14:paraId="38677F1A" w14:textId="2871E00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7583E5E1" w14:textId="33ACC1B7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630" w:type="dxa"/>
            <w:vAlign w:val="center"/>
          </w:tcPr>
          <w:p w14:paraId="6016D5FB" w14:textId="05905A68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01</w:t>
            </w:r>
          </w:p>
        </w:tc>
        <w:tc>
          <w:tcPr>
            <w:tcW w:w="720" w:type="dxa"/>
            <w:vAlign w:val="center"/>
          </w:tcPr>
          <w:p w14:paraId="671BF817" w14:textId="0DE901D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37097880" w14:textId="3EF8D94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0160A0CB" w14:textId="6BB3F41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73053A80" w14:textId="71A745B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vAlign w:val="center"/>
          </w:tcPr>
          <w:p w14:paraId="2AA22787" w14:textId="392B060E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</w:tr>
      <w:tr w:rsidR="00D01AC0" w:rsidRPr="00D01AC0" w14:paraId="1E996D72" w14:textId="77777777" w:rsidTr="00CC0936">
        <w:tc>
          <w:tcPr>
            <w:tcW w:w="720" w:type="dxa"/>
            <w:vAlign w:val="center"/>
          </w:tcPr>
          <w:p w14:paraId="289CCEE5" w14:textId="429408F3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101101</w:t>
            </w:r>
          </w:p>
        </w:tc>
        <w:tc>
          <w:tcPr>
            <w:tcW w:w="720" w:type="dxa"/>
            <w:vAlign w:val="center"/>
          </w:tcPr>
          <w:p w14:paraId="22B9F80B" w14:textId="77777777" w:rsidR="00D01AC0" w:rsidRPr="00D01AC0" w:rsidRDefault="00D01AC0" w:rsidP="00D01AC0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vAlign w:val="center"/>
          </w:tcPr>
          <w:p w14:paraId="536D7119" w14:textId="44281F27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0010</w:t>
            </w:r>
          </w:p>
        </w:tc>
        <w:tc>
          <w:tcPr>
            <w:tcW w:w="270" w:type="dxa"/>
            <w:vAlign w:val="center"/>
          </w:tcPr>
          <w:p w14:paraId="2898A147" w14:textId="524002F1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i</w:t>
            </w:r>
          </w:p>
        </w:tc>
        <w:tc>
          <w:tcPr>
            <w:tcW w:w="450" w:type="dxa"/>
            <w:vAlign w:val="center"/>
          </w:tcPr>
          <w:p w14:paraId="026FE86E" w14:textId="7CBDC757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23</w:t>
            </w:r>
          </w:p>
        </w:tc>
        <w:tc>
          <w:tcPr>
            <w:tcW w:w="540" w:type="dxa"/>
            <w:vAlign w:val="center"/>
          </w:tcPr>
          <w:p w14:paraId="1A3469F4" w14:textId="1795551C" w:rsidR="00D01AC0" w:rsidRPr="00D01AC0" w:rsidRDefault="00D01AC0" w:rsidP="00D01AC0">
            <w:pPr>
              <w:rPr>
                <w:sz w:val="16"/>
                <w:szCs w:val="16"/>
              </w:rPr>
            </w:pPr>
            <w:proofErr w:type="spellStart"/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sh</w:t>
            </w:r>
            <w:proofErr w:type="spellEnd"/>
          </w:p>
        </w:tc>
        <w:tc>
          <w:tcPr>
            <w:tcW w:w="540" w:type="dxa"/>
            <w:vAlign w:val="center"/>
          </w:tcPr>
          <w:p w14:paraId="67D16CA3" w14:textId="56EEDA6D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6841A67E" w14:textId="243E7DD6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399D2496" w14:textId="0C6E465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vAlign w:val="center"/>
          </w:tcPr>
          <w:p w14:paraId="5C916F26" w14:textId="7D8D825F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720" w:type="dxa"/>
            <w:vAlign w:val="center"/>
          </w:tcPr>
          <w:p w14:paraId="5261EAC8" w14:textId="38CF5FA3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1178DCAA" w14:textId="0694C410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630" w:type="dxa"/>
            <w:vAlign w:val="center"/>
          </w:tcPr>
          <w:p w14:paraId="64B62FB6" w14:textId="1432571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11</w:t>
            </w:r>
          </w:p>
        </w:tc>
        <w:tc>
          <w:tcPr>
            <w:tcW w:w="720" w:type="dxa"/>
            <w:vAlign w:val="center"/>
          </w:tcPr>
          <w:p w14:paraId="3C513DAC" w14:textId="6A44709C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13B7C02F" w14:textId="5EA10DA7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0B54969B" w14:textId="6395989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47226F61" w14:textId="7D0C637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vAlign w:val="center"/>
          </w:tcPr>
          <w:p w14:paraId="0F17C97D" w14:textId="5F501741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</w:tr>
      <w:tr w:rsidR="00D01AC0" w:rsidRPr="00D01AC0" w14:paraId="7BF725CC" w14:textId="77777777" w:rsidTr="00CC0936">
        <w:tc>
          <w:tcPr>
            <w:tcW w:w="720" w:type="dxa"/>
            <w:vAlign w:val="center"/>
          </w:tcPr>
          <w:p w14:paraId="7F086841" w14:textId="1E9908C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001101</w:t>
            </w:r>
          </w:p>
        </w:tc>
        <w:tc>
          <w:tcPr>
            <w:tcW w:w="720" w:type="dxa"/>
            <w:vAlign w:val="center"/>
          </w:tcPr>
          <w:p w14:paraId="00948E83" w14:textId="77777777" w:rsidR="00D01AC0" w:rsidRPr="00D01AC0" w:rsidRDefault="00D01AC0" w:rsidP="00D01AC0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vAlign w:val="center"/>
          </w:tcPr>
          <w:p w14:paraId="5E2BE5AB" w14:textId="6FF2B74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0001</w:t>
            </w:r>
          </w:p>
        </w:tc>
        <w:tc>
          <w:tcPr>
            <w:tcW w:w="270" w:type="dxa"/>
            <w:vAlign w:val="center"/>
          </w:tcPr>
          <w:p w14:paraId="5516C629" w14:textId="4D6DD15E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i</w:t>
            </w:r>
          </w:p>
        </w:tc>
        <w:tc>
          <w:tcPr>
            <w:tcW w:w="450" w:type="dxa"/>
            <w:vAlign w:val="center"/>
          </w:tcPr>
          <w:p w14:paraId="65BCED8E" w14:textId="0905F45E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24</w:t>
            </w:r>
          </w:p>
        </w:tc>
        <w:tc>
          <w:tcPr>
            <w:tcW w:w="540" w:type="dxa"/>
            <w:vAlign w:val="center"/>
          </w:tcPr>
          <w:p w14:paraId="1BF2588C" w14:textId="447C7F3B" w:rsidR="00D01AC0" w:rsidRPr="00D01AC0" w:rsidRDefault="00D01AC0" w:rsidP="00D01AC0">
            <w:pPr>
              <w:rPr>
                <w:sz w:val="16"/>
                <w:szCs w:val="16"/>
              </w:rPr>
            </w:pPr>
            <w:proofErr w:type="spellStart"/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ori</w:t>
            </w:r>
            <w:proofErr w:type="spellEnd"/>
          </w:p>
        </w:tc>
        <w:tc>
          <w:tcPr>
            <w:tcW w:w="540" w:type="dxa"/>
            <w:vAlign w:val="center"/>
          </w:tcPr>
          <w:p w14:paraId="3B3BC548" w14:textId="7729E667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7F0C2D80" w14:textId="1D78F3CF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50" w:type="dxa"/>
            <w:vAlign w:val="center"/>
          </w:tcPr>
          <w:p w14:paraId="113A793F" w14:textId="442DFF60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vAlign w:val="center"/>
          </w:tcPr>
          <w:p w14:paraId="0B4A0F2D" w14:textId="33AAE20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010</w:t>
            </w:r>
          </w:p>
        </w:tc>
        <w:tc>
          <w:tcPr>
            <w:tcW w:w="720" w:type="dxa"/>
            <w:vAlign w:val="center"/>
          </w:tcPr>
          <w:p w14:paraId="3334E80C" w14:textId="3DAE5D2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0FB6DEC4" w14:textId="6538212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630" w:type="dxa"/>
            <w:vAlign w:val="center"/>
          </w:tcPr>
          <w:p w14:paraId="758CC6D6" w14:textId="355D4876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</w:t>
            </w:r>
          </w:p>
        </w:tc>
        <w:tc>
          <w:tcPr>
            <w:tcW w:w="720" w:type="dxa"/>
            <w:vAlign w:val="center"/>
          </w:tcPr>
          <w:p w14:paraId="34B50471" w14:textId="56B1A88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1F7830E7" w14:textId="789B8F8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60F8DD31" w14:textId="02DDD5E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464A8162" w14:textId="1363F10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vAlign w:val="center"/>
          </w:tcPr>
          <w:p w14:paraId="33526B9D" w14:textId="7C22B23F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</w:tr>
      <w:tr w:rsidR="00D01AC0" w:rsidRPr="00D01AC0" w14:paraId="3820D7E4" w14:textId="77777777" w:rsidTr="00CC0936">
        <w:tc>
          <w:tcPr>
            <w:tcW w:w="720" w:type="dxa"/>
            <w:vAlign w:val="center"/>
          </w:tcPr>
          <w:p w14:paraId="5371F30D" w14:textId="5A1D12C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000000</w:t>
            </w:r>
          </w:p>
        </w:tc>
        <w:tc>
          <w:tcPr>
            <w:tcW w:w="720" w:type="dxa"/>
            <w:vAlign w:val="center"/>
          </w:tcPr>
          <w:p w14:paraId="558621F2" w14:textId="2866016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011000</w:t>
            </w:r>
          </w:p>
        </w:tc>
        <w:tc>
          <w:tcPr>
            <w:tcW w:w="630" w:type="dxa"/>
            <w:vAlign w:val="center"/>
          </w:tcPr>
          <w:p w14:paraId="15D13428" w14:textId="6C4FE311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1111</w:t>
            </w:r>
          </w:p>
        </w:tc>
        <w:tc>
          <w:tcPr>
            <w:tcW w:w="270" w:type="dxa"/>
            <w:vAlign w:val="center"/>
          </w:tcPr>
          <w:p w14:paraId="15CAA3F2" w14:textId="4FC6F48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r</w:t>
            </w:r>
          </w:p>
        </w:tc>
        <w:tc>
          <w:tcPr>
            <w:tcW w:w="450" w:type="dxa"/>
            <w:vAlign w:val="center"/>
          </w:tcPr>
          <w:p w14:paraId="1A004459" w14:textId="1EA04B98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 xml:space="preserve">25  </w:t>
            </w:r>
          </w:p>
        </w:tc>
        <w:tc>
          <w:tcPr>
            <w:tcW w:w="540" w:type="dxa"/>
            <w:vAlign w:val="center"/>
          </w:tcPr>
          <w:p w14:paraId="174ABE1C" w14:textId="0680CA8F" w:rsidR="00D01AC0" w:rsidRPr="00D01AC0" w:rsidRDefault="00D01AC0" w:rsidP="00D01AC0">
            <w:pPr>
              <w:rPr>
                <w:sz w:val="16"/>
                <w:szCs w:val="16"/>
              </w:rPr>
            </w:pPr>
            <w:proofErr w:type="spellStart"/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mul</w:t>
            </w:r>
            <w:proofErr w:type="spellEnd"/>
          </w:p>
        </w:tc>
        <w:tc>
          <w:tcPr>
            <w:tcW w:w="540" w:type="dxa"/>
            <w:vAlign w:val="center"/>
          </w:tcPr>
          <w:p w14:paraId="296BFF5B" w14:textId="15E7763E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540" w:type="dxa"/>
            <w:vAlign w:val="center"/>
          </w:tcPr>
          <w:p w14:paraId="2F300EF7" w14:textId="6BAFD507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50" w:type="dxa"/>
            <w:vAlign w:val="center"/>
          </w:tcPr>
          <w:p w14:paraId="61BAE974" w14:textId="538C69B3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5A9AEB2B" w14:textId="4CBFD11E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720" w:type="dxa"/>
            <w:vAlign w:val="center"/>
          </w:tcPr>
          <w:p w14:paraId="043CBD45" w14:textId="75C6449C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2935C214" w14:textId="5243174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630" w:type="dxa"/>
            <w:vAlign w:val="center"/>
          </w:tcPr>
          <w:p w14:paraId="0E635415" w14:textId="72E0A2F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</w:t>
            </w:r>
          </w:p>
        </w:tc>
        <w:tc>
          <w:tcPr>
            <w:tcW w:w="720" w:type="dxa"/>
            <w:vAlign w:val="center"/>
          </w:tcPr>
          <w:p w14:paraId="139D62CD" w14:textId="2ED96D1F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17E41CA8" w14:textId="663C1481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252C05C4" w14:textId="29EB7554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24E5F48A" w14:textId="4900D08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vAlign w:val="center"/>
          </w:tcPr>
          <w:p w14:paraId="24E31EC9" w14:textId="3F4CFA60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</w:tr>
      <w:tr w:rsidR="00D01AC0" w:rsidRPr="00D01AC0" w14:paraId="41AC949A" w14:textId="77777777" w:rsidTr="00CC0936">
        <w:tc>
          <w:tcPr>
            <w:tcW w:w="720" w:type="dxa"/>
            <w:vAlign w:val="center"/>
          </w:tcPr>
          <w:p w14:paraId="5F071B9F" w14:textId="072E1037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000000</w:t>
            </w:r>
          </w:p>
        </w:tc>
        <w:tc>
          <w:tcPr>
            <w:tcW w:w="720" w:type="dxa"/>
            <w:vAlign w:val="center"/>
          </w:tcPr>
          <w:p w14:paraId="2EBB7BC7" w14:textId="0D30D19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011010</w:t>
            </w:r>
          </w:p>
        </w:tc>
        <w:tc>
          <w:tcPr>
            <w:tcW w:w="630" w:type="dxa"/>
            <w:vAlign w:val="center"/>
          </w:tcPr>
          <w:p w14:paraId="6988530A" w14:textId="24E47B5F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1110</w:t>
            </w:r>
          </w:p>
        </w:tc>
        <w:tc>
          <w:tcPr>
            <w:tcW w:w="270" w:type="dxa"/>
            <w:vAlign w:val="center"/>
          </w:tcPr>
          <w:p w14:paraId="2DE686FE" w14:textId="6C5DC13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r</w:t>
            </w:r>
          </w:p>
        </w:tc>
        <w:tc>
          <w:tcPr>
            <w:tcW w:w="450" w:type="dxa"/>
            <w:vAlign w:val="center"/>
          </w:tcPr>
          <w:p w14:paraId="7FD58860" w14:textId="63CAC67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26</w:t>
            </w:r>
          </w:p>
        </w:tc>
        <w:tc>
          <w:tcPr>
            <w:tcW w:w="540" w:type="dxa"/>
            <w:vAlign w:val="center"/>
          </w:tcPr>
          <w:p w14:paraId="3DDDBD5E" w14:textId="752D32A0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div</w:t>
            </w:r>
          </w:p>
        </w:tc>
        <w:tc>
          <w:tcPr>
            <w:tcW w:w="540" w:type="dxa"/>
            <w:vAlign w:val="center"/>
          </w:tcPr>
          <w:p w14:paraId="7EB6879A" w14:textId="61FC0B13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540" w:type="dxa"/>
            <w:vAlign w:val="center"/>
          </w:tcPr>
          <w:p w14:paraId="3B7D1196" w14:textId="1D41C7EC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50" w:type="dxa"/>
            <w:vAlign w:val="center"/>
          </w:tcPr>
          <w:p w14:paraId="48187E09" w14:textId="7F9F716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6EA7F13D" w14:textId="22CED0B1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720" w:type="dxa"/>
            <w:vAlign w:val="center"/>
          </w:tcPr>
          <w:p w14:paraId="3BDEA66C" w14:textId="7328E067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67A36169" w14:textId="0235C1E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630" w:type="dxa"/>
            <w:vAlign w:val="center"/>
          </w:tcPr>
          <w:p w14:paraId="01DCF3BB" w14:textId="635CD01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</w:t>
            </w:r>
          </w:p>
        </w:tc>
        <w:tc>
          <w:tcPr>
            <w:tcW w:w="720" w:type="dxa"/>
            <w:vAlign w:val="center"/>
          </w:tcPr>
          <w:p w14:paraId="147F06B5" w14:textId="7AA841B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683102F4" w14:textId="23EE439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3B4B3A22" w14:textId="06A44C48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50020EFB" w14:textId="680F17C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vAlign w:val="center"/>
          </w:tcPr>
          <w:p w14:paraId="7A058AD9" w14:textId="260F50C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</w:tr>
      <w:tr w:rsidR="00D01AC0" w:rsidRPr="00D01AC0" w14:paraId="29AE978E" w14:textId="77777777" w:rsidTr="00CC0936">
        <w:tc>
          <w:tcPr>
            <w:tcW w:w="720" w:type="dxa"/>
            <w:vAlign w:val="center"/>
          </w:tcPr>
          <w:p w14:paraId="14CDB5D5" w14:textId="3499EFCE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110110</w:t>
            </w:r>
          </w:p>
        </w:tc>
        <w:tc>
          <w:tcPr>
            <w:tcW w:w="720" w:type="dxa"/>
            <w:vAlign w:val="center"/>
          </w:tcPr>
          <w:p w14:paraId="32C576B5" w14:textId="77777777" w:rsidR="00D01AC0" w:rsidRPr="00D01AC0" w:rsidRDefault="00D01AC0" w:rsidP="00D01AC0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vAlign w:val="center"/>
          </w:tcPr>
          <w:p w14:paraId="5C67DEC9" w14:textId="109176B3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0111</w:t>
            </w:r>
          </w:p>
        </w:tc>
        <w:tc>
          <w:tcPr>
            <w:tcW w:w="270" w:type="dxa"/>
            <w:vAlign w:val="center"/>
          </w:tcPr>
          <w:p w14:paraId="17DAA77A" w14:textId="378361B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r</w:t>
            </w:r>
          </w:p>
        </w:tc>
        <w:tc>
          <w:tcPr>
            <w:tcW w:w="450" w:type="dxa"/>
            <w:vAlign w:val="center"/>
          </w:tcPr>
          <w:p w14:paraId="3A57C0B9" w14:textId="46491F5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27</w:t>
            </w:r>
          </w:p>
        </w:tc>
        <w:tc>
          <w:tcPr>
            <w:tcW w:w="540" w:type="dxa"/>
            <w:vAlign w:val="center"/>
          </w:tcPr>
          <w:p w14:paraId="53894509" w14:textId="7E436533" w:rsidR="00D01AC0" w:rsidRPr="00D01AC0" w:rsidRDefault="00D01AC0" w:rsidP="00D01AC0">
            <w:pPr>
              <w:rPr>
                <w:sz w:val="16"/>
                <w:szCs w:val="16"/>
              </w:rPr>
            </w:pPr>
            <w:proofErr w:type="spellStart"/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Slti</w:t>
            </w:r>
            <w:proofErr w:type="spellEnd"/>
          </w:p>
        </w:tc>
        <w:tc>
          <w:tcPr>
            <w:tcW w:w="540" w:type="dxa"/>
            <w:vAlign w:val="center"/>
          </w:tcPr>
          <w:p w14:paraId="542A3D37" w14:textId="7A8E629D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737B43BD" w14:textId="436A2270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50" w:type="dxa"/>
            <w:vAlign w:val="center"/>
          </w:tcPr>
          <w:p w14:paraId="5AE2A4EA" w14:textId="59B7F0D6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vAlign w:val="center"/>
          </w:tcPr>
          <w:p w14:paraId="43DD9D91" w14:textId="009F2CE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101</w:t>
            </w:r>
          </w:p>
        </w:tc>
        <w:tc>
          <w:tcPr>
            <w:tcW w:w="720" w:type="dxa"/>
            <w:vAlign w:val="center"/>
          </w:tcPr>
          <w:p w14:paraId="27F2A77B" w14:textId="7589F6EC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230FF16D" w14:textId="48D2C29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630" w:type="dxa"/>
            <w:vAlign w:val="center"/>
          </w:tcPr>
          <w:p w14:paraId="35ADB0F9" w14:textId="588097E3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</w:t>
            </w:r>
          </w:p>
        </w:tc>
        <w:tc>
          <w:tcPr>
            <w:tcW w:w="720" w:type="dxa"/>
            <w:vAlign w:val="center"/>
          </w:tcPr>
          <w:p w14:paraId="636B1A25" w14:textId="584FC8A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1ED6E78B" w14:textId="07D1FC80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357D7AC4" w14:textId="1DD06CB4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29DB7EAE" w14:textId="5FE703B0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vAlign w:val="center"/>
          </w:tcPr>
          <w:p w14:paraId="6497AC01" w14:textId="3C857006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</w:tr>
    </w:tbl>
    <w:p w14:paraId="71D5423C" w14:textId="4BF30E93" w:rsidR="00D01AC0" w:rsidRDefault="00D01AC0"/>
    <w:p w14:paraId="4682FE36" w14:textId="2A5F2B2B" w:rsidR="00CC0936" w:rsidRDefault="00CC0936"/>
    <w:p w14:paraId="2007EA63" w14:textId="6AB7A2AB" w:rsidR="00CC0936" w:rsidRDefault="00CC0936"/>
    <w:p w14:paraId="21E857A2" w14:textId="6976AFB3" w:rsidR="00CC0936" w:rsidRDefault="00CC0936"/>
    <w:p w14:paraId="093F5BAB" w14:textId="5EAC6957" w:rsidR="00CC0936" w:rsidRDefault="00CC0936"/>
    <w:p w14:paraId="17520D9E" w14:textId="41E1262A" w:rsidR="00CC0936" w:rsidRDefault="00CC0936"/>
    <w:p w14:paraId="3C7FF45A" w14:textId="77777777" w:rsidR="00CC0936" w:rsidRDefault="00CC0936"/>
    <w:p w14:paraId="1CFCD7D1" w14:textId="70A9D2D7" w:rsidR="00CC0936" w:rsidRPr="0054398B" w:rsidRDefault="00AB7DD5" w:rsidP="00CC0936">
      <w:pPr>
        <w:rPr>
          <w:color w:val="007DEB" w:themeColor="background2" w:themeShade="80"/>
          <w:sz w:val="32"/>
          <w:szCs w:val="32"/>
        </w:rPr>
      </w:pPr>
      <w:r>
        <w:rPr>
          <w:color w:val="007DEB" w:themeColor="background2" w:themeShade="80"/>
          <w:sz w:val="32"/>
          <w:szCs w:val="32"/>
        </w:rPr>
        <w:t>4-</w:t>
      </w:r>
      <w:r w:rsidR="0054398B" w:rsidRPr="0054398B">
        <w:rPr>
          <w:color w:val="007DEB" w:themeColor="background2" w:themeShade="80"/>
          <w:sz w:val="32"/>
          <w:szCs w:val="32"/>
        </w:rPr>
        <w:t>User Guide:</w:t>
      </w:r>
    </w:p>
    <w:p w14:paraId="345860E5" w14:textId="623B9FA6" w:rsidR="00CC0936" w:rsidRDefault="00CC0936">
      <w:r>
        <w:t xml:space="preserve">Step1: enter the instruction starting address from the </w:t>
      </w:r>
      <w:proofErr w:type="gramStart"/>
      <w:r>
        <w:t>console .</w:t>
      </w:r>
      <w:proofErr w:type="gramEnd"/>
    </w:p>
    <w:p w14:paraId="24687E6B" w14:textId="5708E2BA" w:rsidR="00CC0936" w:rsidRDefault="00CC0936">
      <w:r>
        <w:rPr>
          <w:noProof/>
        </w:rPr>
        <w:lastRenderedPageBreak/>
        <w:drawing>
          <wp:inline distT="0" distB="0" distL="0" distR="0" wp14:anchorId="22C73EBC" wp14:editId="15902C87">
            <wp:extent cx="5486400" cy="30848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3CB5" w14:textId="77777777" w:rsidR="004826E3" w:rsidRDefault="004826E3"/>
    <w:p w14:paraId="590A3019" w14:textId="77777777" w:rsidR="004826E3" w:rsidRDefault="004826E3"/>
    <w:p w14:paraId="260BCDD7" w14:textId="77777777" w:rsidR="004826E3" w:rsidRDefault="004826E3"/>
    <w:p w14:paraId="2E2CF737" w14:textId="77777777" w:rsidR="004826E3" w:rsidRDefault="004826E3"/>
    <w:p w14:paraId="4EFCDE91" w14:textId="77777777" w:rsidR="004826E3" w:rsidRDefault="004826E3"/>
    <w:p w14:paraId="6DEDB913" w14:textId="77777777" w:rsidR="004826E3" w:rsidRDefault="004826E3"/>
    <w:p w14:paraId="1D6FEB2B" w14:textId="77777777" w:rsidR="004826E3" w:rsidRDefault="004826E3"/>
    <w:p w14:paraId="5CF54CD4" w14:textId="77777777" w:rsidR="004826E3" w:rsidRDefault="004826E3"/>
    <w:p w14:paraId="64354D99" w14:textId="77777777" w:rsidR="004826E3" w:rsidRDefault="004826E3"/>
    <w:p w14:paraId="4515F5D7" w14:textId="77777777" w:rsidR="004826E3" w:rsidRDefault="004826E3"/>
    <w:p w14:paraId="6B769119" w14:textId="77777777" w:rsidR="004826E3" w:rsidRDefault="004826E3"/>
    <w:p w14:paraId="047280DB" w14:textId="77777777" w:rsidR="004826E3" w:rsidRDefault="004826E3"/>
    <w:p w14:paraId="449086DC" w14:textId="77777777" w:rsidR="004826E3" w:rsidRDefault="004826E3"/>
    <w:p w14:paraId="3CE8EF2C" w14:textId="37C61140" w:rsidR="00CC0936" w:rsidRDefault="0066013C">
      <w:r>
        <w:t>Step2</w:t>
      </w:r>
      <w:proofErr w:type="gramStart"/>
      <w:r>
        <w:t>:enter</w:t>
      </w:r>
      <w:proofErr w:type="gramEnd"/>
      <w:r>
        <w:t xml:space="preserve"> the data in the memory.</w:t>
      </w:r>
    </w:p>
    <w:p w14:paraId="4F175861" w14:textId="36302D7D" w:rsidR="0066013C" w:rsidRDefault="0066013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14DE4BB" wp14:editId="59DC4870">
                <wp:simplePos x="0" y="0"/>
                <wp:positionH relativeFrom="column">
                  <wp:posOffset>659121</wp:posOffset>
                </wp:positionH>
                <wp:positionV relativeFrom="paragraph">
                  <wp:posOffset>2544374</wp:posOffset>
                </wp:positionV>
                <wp:extent cx="792050" cy="173864"/>
                <wp:effectExtent l="0" t="0" r="27305" b="17145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050" cy="173864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51BBB45" id="Oval 20" o:spid="_x0000_s1026" style="position:absolute;margin-left:51.9pt;margin-top:200.35pt;width:62.35pt;height:13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" filled="f" strokecolor="#004f5b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3B11DF99" wp14:editId="0FBA3F17">
            <wp:extent cx="5486400" cy="30848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E678" w14:textId="77777777" w:rsidR="0066013C" w:rsidRDefault="0066013C"/>
    <w:p w14:paraId="03F9B7DD" w14:textId="77777777" w:rsidR="0066013C" w:rsidRDefault="0066013C"/>
    <w:p w14:paraId="2368F6D5" w14:textId="2AA4811B" w:rsidR="003E0383" w:rsidRDefault="003E0383">
      <w:r>
        <w:t xml:space="preserve">Step </w:t>
      </w:r>
      <w:r w:rsidR="00CC0936">
        <w:t>3</w:t>
      </w:r>
      <w:proofErr w:type="gramStart"/>
      <w:r>
        <w:t>:enter</w:t>
      </w:r>
      <w:proofErr w:type="gramEnd"/>
      <w:r>
        <w:t xml:space="preserve"> the assembly code.</w:t>
      </w:r>
    </w:p>
    <w:p w14:paraId="7176315A" w14:textId="79036CA3" w:rsidR="003E0383" w:rsidRDefault="003E0383">
      <w:r>
        <w:rPr>
          <w:noProof/>
        </w:rPr>
        <w:drawing>
          <wp:inline distT="0" distB="0" distL="0" distR="0" wp14:anchorId="38819A77" wp14:editId="280F963D">
            <wp:extent cx="5511095" cy="34766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0018" cy="348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9830" w14:textId="4F14A920" w:rsidR="003E0383" w:rsidRDefault="003E0383">
      <w:r>
        <w:t xml:space="preserve">Step </w:t>
      </w:r>
      <w:r w:rsidR="00CC0936">
        <w:t>4</w:t>
      </w:r>
      <w:r>
        <w:t>: Press the “compile” button from “Actions” from the menu bar.</w:t>
      </w:r>
    </w:p>
    <w:p w14:paraId="74BB983E" w14:textId="7900DD8A" w:rsidR="003E0383" w:rsidRDefault="003E0383">
      <w:r>
        <w:rPr>
          <w:noProof/>
        </w:rPr>
        <w:lastRenderedPageBreak/>
        <w:drawing>
          <wp:inline distT="0" distB="0" distL="0" distR="0" wp14:anchorId="62748AD2" wp14:editId="6543B8F6">
            <wp:extent cx="5486400" cy="30848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FAB5" w14:textId="621C7141" w:rsidR="003E0383" w:rsidRDefault="003E0383"/>
    <w:p w14:paraId="518615BD" w14:textId="1FFCCC3A" w:rsidR="003E0383" w:rsidRDefault="003E0383"/>
    <w:p w14:paraId="51C9331A" w14:textId="7EE37ED0" w:rsidR="003E0383" w:rsidRDefault="003E0383" w:rsidP="003E0383">
      <w:r>
        <w:t xml:space="preserve">Step </w:t>
      </w:r>
      <w:r w:rsidR="00CC0936">
        <w:t>5</w:t>
      </w:r>
      <w:r>
        <w:t>: Press the “Next Step” button from “Actions” from the menu bar to run the program step by step.</w:t>
      </w:r>
    </w:p>
    <w:p w14:paraId="67F411E9" w14:textId="77777777" w:rsidR="003E0383" w:rsidRDefault="003E0383" w:rsidP="003E0383">
      <w:r>
        <w:rPr>
          <w:noProof/>
        </w:rPr>
        <w:drawing>
          <wp:inline distT="0" distB="0" distL="0" distR="0" wp14:anchorId="15BFA65E" wp14:editId="7CFBEFD7">
            <wp:extent cx="5486400" cy="30848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F165" w14:textId="083BC6F7" w:rsidR="003E0383" w:rsidRDefault="003E0383" w:rsidP="003E0383">
      <w:r>
        <w:t>You can also run all the program at once by pressing the “Next Step” button from “Actions” from the menu bar.</w:t>
      </w:r>
    </w:p>
    <w:p w14:paraId="1DC69CBD" w14:textId="6777CE28" w:rsidR="0054398B" w:rsidRDefault="003E0383" w:rsidP="0054398B">
      <w:r>
        <w:rPr>
          <w:noProof/>
        </w:rPr>
        <w:lastRenderedPageBreak/>
        <w:drawing>
          <wp:inline distT="0" distB="0" distL="0" distR="0" wp14:anchorId="7A5D60E9" wp14:editId="394BB601">
            <wp:extent cx="5486400" cy="30848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B845" w14:textId="0F626CB4" w:rsidR="003E0383" w:rsidRDefault="00B85638" w:rsidP="0054398B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3DE6B75" wp14:editId="4300C3C0">
                <wp:simplePos x="0" y="0"/>
                <wp:positionH relativeFrom="column">
                  <wp:posOffset>-119130</wp:posOffset>
                </wp:positionH>
                <wp:positionV relativeFrom="paragraph">
                  <wp:posOffset>4350483</wp:posOffset>
                </wp:positionV>
                <wp:extent cx="309093" cy="141668"/>
                <wp:effectExtent l="0" t="0" r="72390" b="6794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9093" cy="1416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0744C9E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4" o:spid="_x0000_s1026" type="#_x0000_t32" style="position:absolute;margin-left:-9.4pt;margin-top:342.55pt;width:24.35pt;height:11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" strokecolor="#0097ae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D8102A2" wp14:editId="39CE83E5">
                <wp:simplePos x="0" y="0"/>
                <wp:positionH relativeFrom="column">
                  <wp:posOffset>-1091485</wp:posOffset>
                </wp:positionH>
                <wp:positionV relativeFrom="paragraph">
                  <wp:posOffset>3642145</wp:posOffset>
                </wp:positionV>
                <wp:extent cx="1448766" cy="811369"/>
                <wp:effectExtent l="19050" t="0" r="37465" b="46355"/>
                <wp:wrapNone/>
                <wp:docPr id="33" name="Cloud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8766" cy="811369"/>
                        </a:xfrm>
                        <a:prstGeom prst="cloud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A0ADAA" w14:textId="0395999E" w:rsidR="00B85638" w:rsidRDefault="00B85638" w:rsidP="00B85638">
                            <w:pPr>
                              <w:jc w:val="center"/>
                            </w:pPr>
                            <w:r>
                              <w:t>Instructions done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D8102A2" id="Cloud 33" o:spid="_x0000_s1026" style="position:absolute;margin-left:-85.95pt;margin-top:286.8pt;width:114.1pt;height:63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white [3212]" strokecolor="#004f5b [1604]" strokeweight="2pt">
                <v:stroke joinstyle="miter"/>
                <v:formulas/>
                <v:path arrowok="t" o:connecttype="custom" o:connectlocs="157386,491648;72438,476679;232339,655462;195181,662618;552610,734176;530208,701496;966749,652683;957795,688537;1144559,431115;1253585,565141;1401748,288374;1353188,338634;1285243,101909;1287792,125650;975167,74225;1000051,43949;742526,88650;754566,62543;469508,97515;513105,122832;138404,296544;130791,269893" o:connectangles="0,0,0,0,0,0,0,0,0,0,0,0,0,0,0,0,0,0,0,0,0,0" textboxrect="0,0,43200,43200"/>
                <v:textbox>
                  <w:txbxContent>
                    <w:p w14:paraId="0EA0ADAA" w14:textId="0395999E" w:rsidR="00B85638" w:rsidRDefault="00B85638" w:rsidP="00B85638">
                      <w:pPr>
                        <w:jc w:val="center"/>
                      </w:pPr>
                      <w:r>
                        <w:t>Instructions done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9A3112B" wp14:editId="175DD7F5">
                <wp:simplePos x="0" y="0"/>
                <wp:positionH relativeFrom="column">
                  <wp:posOffset>1252470</wp:posOffset>
                </wp:positionH>
                <wp:positionV relativeFrom="paragraph">
                  <wp:posOffset>4228133</wp:posOffset>
                </wp:positionV>
                <wp:extent cx="122189" cy="154547"/>
                <wp:effectExtent l="0" t="38100" r="49530" b="1714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189" cy="1545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C03ABB7" id="Straight Arrow Connector 32" o:spid="_x0000_s1026" type="#_x0000_t32" style="position:absolute;margin-left:98.6pt;margin-top:332.9pt;width:9.6pt;height:12.1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" strokecolor="#0097ae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1A570DB" wp14:editId="7118A471">
                <wp:simplePos x="0" y="0"/>
                <wp:positionH relativeFrom="column">
                  <wp:posOffset>672608</wp:posOffset>
                </wp:positionH>
                <wp:positionV relativeFrom="paragraph">
                  <wp:posOffset>4349410</wp:posOffset>
                </wp:positionV>
                <wp:extent cx="1138859" cy="482064"/>
                <wp:effectExtent l="19050" t="0" r="42545" b="32385"/>
                <wp:wrapNone/>
                <wp:docPr id="31" name="Cloud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8859" cy="482064"/>
                        </a:xfrm>
                        <a:prstGeom prst="cloud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E63181" w14:textId="0A5C6ED0" w:rsidR="0066013C" w:rsidRPr="0066013C" w:rsidRDefault="0066013C" w:rsidP="0066013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66013C">
                              <w:rPr>
                                <w:sz w:val="16"/>
                                <w:szCs w:val="16"/>
                              </w:rPr>
                              <w:t>Double tap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1A570DB" id="Cloud 31" o:spid="_x0000_s1027" style="position:absolute;margin-left:52.95pt;margin-top:342.45pt;width:89.65pt;height:37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white [3212]" strokecolor="#004f5b [1604]" strokeweight="2pt">
                <v:stroke joinstyle="miter"/>
                <v:formulas/>
                <v:path arrowok="t" o:connecttype="custom" o:connectlocs="123719,292106;56943,283213;182639,389434;153430,393686;434401,436201;416791,416785;759951,387783;752912,409085;899725,256141;985429,335771;1101899,171334;1063726,201195;1010316,60548;1012319,74653;766568,44100;786129,26112;583692,52670;593156,37159;369075,57937;403346,72979;108798,176188;102814,160353" o:connectangles="0,0,0,0,0,0,0,0,0,0,0,0,0,0,0,0,0,0,0,0,0,0" textboxrect="0,0,43200,43200"/>
                <v:textbox>
                  <w:txbxContent>
                    <w:p w14:paraId="2DE63181" w14:textId="0A5C6ED0" w:rsidR="0066013C" w:rsidRPr="0066013C" w:rsidRDefault="0066013C" w:rsidP="0066013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66013C">
                        <w:rPr>
                          <w:sz w:val="16"/>
                          <w:szCs w:val="16"/>
                        </w:rPr>
                        <w:t>Double tap</w:t>
                      </w:r>
                    </w:p>
                  </w:txbxContent>
                </v:textbox>
              </v:shape>
            </w:pict>
          </mc:Fallback>
        </mc:AlternateContent>
      </w:r>
      <w:r w:rsidR="0066013C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C122BD3" wp14:editId="5289E305">
                <wp:simplePos x="0" y="0"/>
                <wp:positionH relativeFrom="column">
                  <wp:posOffset>1001332</wp:posOffset>
                </wp:positionH>
                <wp:positionV relativeFrom="paragraph">
                  <wp:posOffset>3777374</wp:posOffset>
                </wp:positionV>
                <wp:extent cx="135229" cy="392805"/>
                <wp:effectExtent l="0" t="0" r="74930" b="6477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229" cy="3928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596AD74" id="Straight Arrow Connector 30" o:spid="_x0000_s1026" type="#_x0000_t32" style="position:absolute;margin-left:78.85pt;margin-top:297.45pt;width:10.65pt;height:30.9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" strokecolor="#0097ae [3044]">
                <v:stroke endarrow="block"/>
              </v:shape>
            </w:pict>
          </mc:Fallback>
        </mc:AlternateContent>
      </w:r>
      <w:r w:rsidR="0066013C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8DF671D" wp14:editId="1A443F84">
                <wp:simplePos x="0" y="0"/>
                <wp:positionH relativeFrom="column">
                  <wp:posOffset>202842</wp:posOffset>
                </wp:positionH>
                <wp:positionV relativeFrom="paragraph">
                  <wp:posOffset>2798579</wp:posOffset>
                </wp:positionV>
                <wp:extent cx="1197199" cy="1126902"/>
                <wp:effectExtent l="19050" t="0" r="41275" b="35560"/>
                <wp:wrapNone/>
                <wp:docPr id="29" name="Cloud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7199" cy="1126902"/>
                        </a:xfrm>
                        <a:prstGeom prst="cloud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42F4CB" w14:textId="2CF54E49" w:rsidR="0066013C" w:rsidRDefault="0066013C" w:rsidP="0066013C">
                            <w:pPr>
                              <w:jc w:val="center"/>
                            </w:pPr>
                            <w:r>
                              <w:t>Insert data in memory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8DF671D" id="Cloud 29" o:spid="_x0000_s1028" style="position:absolute;margin-left:15.95pt;margin-top:220.35pt;width:94.25pt;height:88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white [3212]" strokecolor="#004f5b [1604]" strokeweight="2pt">
                <v:stroke joinstyle="miter"/>
                <v:formulas/>
                <v:path arrowok="t" o:connecttype="custom" o:connectlocs="130057,682845;59860,662055;191995,910365;161289,920303;456654,1019690;438142,974301;798881,906504;791482,956302;945815,598771;1035910,784919;1158345,400520;1118217,470325;1062071,141541;1064177,174513;805837,103091;826400,61041;613592,123124;623541,86865;387981,135437;424008,170600;114371,411867;108080,374851" o:connectangles="0,0,0,0,0,0,0,0,0,0,0,0,0,0,0,0,0,0,0,0,0,0" textboxrect="0,0,43200,43200"/>
                <v:textbox>
                  <w:txbxContent>
                    <w:p w14:paraId="0042F4CB" w14:textId="2CF54E49" w:rsidR="0066013C" w:rsidRDefault="0066013C" w:rsidP="0066013C">
                      <w:pPr>
                        <w:jc w:val="center"/>
                      </w:pPr>
                      <w:r>
                        <w:t>Insert data in memory</w:t>
                      </w:r>
                    </w:p>
                  </w:txbxContent>
                </v:textbox>
              </v:shape>
            </w:pict>
          </mc:Fallback>
        </mc:AlternateContent>
      </w:r>
      <w:r w:rsidR="0066013C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62D261C" wp14:editId="2F31B31E">
                <wp:simplePos x="0" y="0"/>
                <wp:positionH relativeFrom="column">
                  <wp:posOffset>2488842</wp:posOffset>
                </wp:positionH>
                <wp:positionV relativeFrom="paragraph">
                  <wp:posOffset>3519796</wp:posOffset>
                </wp:positionV>
                <wp:extent cx="166218" cy="586525"/>
                <wp:effectExtent l="0" t="0" r="81915" b="6159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218" cy="586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C86F753" id="Straight Arrow Connector 24" o:spid="_x0000_s1026" type="#_x0000_t32" style="position:absolute;margin-left:195.95pt;margin-top:277.15pt;width:13.1pt;height:46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" strokecolor="#0097ae [3044]">
                <v:stroke endarrow="block"/>
              </v:shape>
            </w:pict>
          </mc:Fallback>
        </mc:AlternateContent>
      </w:r>
      <w:r w:rsidR="0066013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D4680D" wp14:editId="0E9BA32E">
                <wp:simplePos x="0" y="0"/>
                <wp:positionH relativeFrom="column">
                  <wp:posOffset>1433848</wp:posOffset>
                </wp:positionH>
                <wp:positionV relativeFrom="paragraph">
                  <wp:posOffset>2545026</wp:posOffset>
                </wp:positionV>
                <wp:extent cx="1600200" cy="1095375"/>
                <wp:effectExtent l="19050" t="0" r="38100" b="47625"/>
                <wp:wrapNone/>
                <wp:docPr id="15" name="Clou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1095375"/>
                        </a:xfrm>
                        <a:prstGeom prst="cloud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7161D8" w14:textId="0E8EAB57" w:rsidR="00D01AC0" w:rsidRDefault="00D01AC0" w:rsidP="00C11C9F">
                            <w:pPr>
                              <w:jc w:val="center"/>
                            </w:pPr>
                            <w:r>
                              <w:t>The value on each wire in the dataPath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5D4680D" id="Cloud 15" o:spid="_x0000_s1029" style="position:absolute;margin-left:112.9pt;margin-top:200.4pt;width:126pt;height:86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white [3212]" strokecolor="#004f5b [1604]" strokeweight="2pt">
                <v:stroke joinstyle="miter"/>
                <v:formulas/>
                <v:path arrowok="t" o:connecttype="custom" o:connectlocs="173837,663741;80010,643533;256625,884896;215583,894556;610373,991162;585629,947043;1067800,881143;1057910,929547;1264195,582019;1384618,762959;1548268,389315;1494631,457167;1419585,137581;1422400,169631;1077098,100207;1104583,59333;820140,119680;833438,84435;518583,131648;566738,165828;152871,400344;144463,364364" o:connectangles="0,0,0,0,0,0,0,0,0,0,0,0,0,0,0,0,0,0,0,0,0,0" textboxrect="0,0,43200,43200"/>
                <v:textbox>
                  <w:txbxContent>
                    <w:p w14:paraId="627161D8" w14:textId="0E8EAB57" w:rsidR="00D01AC0" w:rsidRDefault="00D01AC0" w:rsidP="00C11C9F">
                      <w:pPr>
                        <w:jc w:val="center"/>
                      </w:pPr>
                      <w:r>
                        <w:t>The value on each wire in the dataPath</w:t>
                      </w:r>
                    </w:p>
                  </w:txbxContent>
                </v:textbox>
              </v:shape>
            </w:pict>
          </mc:Fallback>
        </mc:AlternateContent>
      </w:r>
      <w:r w:rsidR="0066013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24C1B3" wp14:editId="3067D171">
                <wp:simplePos x="0" y="0"/>
                <wp:positionH relativeFrom="column">
                  <wp:posOffset>679361</wp:posOffset>
                </wp:positionH>
                <wp:positionV relativeFrom="paragraph">
                  <wp:posOffset>435305</wp:posOffset>
                </wp:positionV>
                <wp:extent cx="768439" cy="299031"/>
                <wp:effectExtent l="38100" t="38100" r="31750" b="2540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8439" cy="2990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718A59E" id="Straight Arrow Connector 21" o:spid="_x0000_s1026" type="#_x0000_t32" style="position:absolute;margin-left:53.5pt;margin-top:34.3pt;width:60.5pt;height:23.55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" strokecolor="#0097ae [3044]">
                <v:stroke endarrow="block"/>
              </v:shape>
            </w:pict>
          </mc:Fallback>
        </mc:AlternateContent>
      </w:r>
      <w:r w:rsidR="0066013C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14E10A8" wp14:editId="28A2D51B">
                <wp:simplePos x="0" y="0"/>
                <wp:positionH relativeFrom="column">
                  <wp:posOffset>4814552</wp:posOffset>
                </wp:positionH>
                <wp:positionV relativeFrom="paragraph">
                  <wp:posOffset>1047857</wp:posOffset>
                </wp:positionV>
                <wp:extent cx="342900" cy="133350"/>
                <wp:effectExtent l="0" t="38100" r="57150" b="1905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2900" cy="133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C4434FC" id="Straight Arrow Connector 26" o:spid="_x0000_s1026" type="#_x0000_t32" style="position:absolute;margin-left:379.1pt;margin-top:82.5pt;width:27pt;height:10.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" strokecolor="#0097ae [3044]">
                <v:stroke endarrow="block"/>
              </v:shape>
            </w:pict>
          </mc:Fallback>
        </mc:AlternateContent>
      </w:r>
      <w:r w:rsidR="0066013C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F1E845" wp14:editId="2B2ED735">
                <wp:simplePos x="0" y="0"/>
                <wp:positionH relativeFrom="column">
                  <wp:posOffset>3202278</wp:posOffset>
                </wp:positionH>
                <wp:positionV relativeFrom="paragraph">
                  <wp:posOffset>754193</wp:posOffset>
                </wp:positionV>
                <wp:extent cx="1676400" cy="1143000"/>
                <wp:effectExtent l="19050" t="0" r="38100" b="38100"/>
                <wp:wrapNone/>
                <wp:docPr id="17" name="Clou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1143000"/>
                        </a:xfrm>
                        <a:prstGeom prst="cloud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E365E3" w14:textId="44A6F44E" w:rsidR="00D01AC0" w:rsidRDefault="00D01AC0" w:rsidP="00C11C9F">
                            <w:pPr>
                              <w:jc w:val="center"/>
                            </w:pPr>
                            <w:r>
                              <w:t>The values inside the registers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FF1E845" id="Cloud 17" o:spid="_x0000_s1030" style="position:absolute;margin-left:252.15pt;margin-top:59.4pt;width:132pt;height:90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white [3212]" strokecolor="#004f5b [1604]" strokeweight="2pt">
                <v:stroke joinstyle="miter"/>
                <v:formulas/>
                <v:path arrowok="t" o:connecttype="custom" o:connectlocs="182114,692600;83820,671513;268845,923369;225848,933450;639438,1034256;613516,988219;1118648,919454;1108287,969963;1324395,607325;1450552,796131;1621995,406241;1565804,477044;1487184,143563;1490133,177006;1128388,104563;1157182,61913;859194,124883;873125,88106;543278,137372;593725,173038;160151,417751;151342,380206" o:connectangles="0,0,0,0,0,0,0,0,0,0,0,0,0,0,0,0,0,0,0,0,0,0" textboxrect="0,0,43200,43200"/>
                <v:textbox>
                  <w:txbxContent>
                    <w:p w14:paraId="59E365E3" w14:textId="44A6F44E" w:rsidR="00D01AC0" w:rsidRDefault="00D01AC0" w:rsidP="00C11C9F">
                      <w:pPr>
                        <w:jc w:val="center"/>
                      </w:pPr>
                      <w:r>
                        <w:t>The values inside the registers</w:t>
                      </w:r>
                    </w:p>
                  </w:txbxContent>
                </v:textbox>
              </v:shape>
            </w:pict>
          </mc:Fallback>
        </mc:AlternateContent>
      </w:r>
      <w:r w:rsidR="0054398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10D6DB" wp14:editId="6C674558">
                <wp:simplePos x="0" y="0"/>
                <wp:positionH relativeFrom="column">
                  <wp:posOffset>3047365</wp:posOffset>
                </wp:positionH>
                <wp:positionV relativeFrom="paragraph">
                  <wp:posOffset>2198370</wp:posOffset>
                </wp:positionV>
                <wp:extent cx="1914525" cy="1200150"/>
                <wp:effectExtent l="19050" t="0" r="47625" b="38100"/>
                <wp:wrapNone/>
                <wp:docPr id="16" name="Cloud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1200150"/>
                        </a:xfrm>
                        <a:prstGeom prst="cloud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6FCFA5" w14:textId="411F4122" w:rsidR="00D01AC0" w:rsidRDefault="00D01AC0" w:rsidP="00C11C9F">
                            <w:pPr>
                              <w:jc w:val="center"/>
                            </w:pPr>
                            <w:r>
                              <w:t>The values of each used memory location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510D6DB" id="Cloud 16" o:spid="_x0000_s1031" style="position:absolute;margin-left:239.95pt;margin-top:173.1pt;width:150.75pt;height:94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white [3212]" strokecolor="#004f5b [1604]" strokeweight="2pt">
                <v:stroke joinstyle="miter"/>
                <v:formulas/>
                <v:path arrowok="t" o:connecttype="custom" o:connectlocs="207983,727230;95726,705088;307033,969538;257929,980123;730267,1085969;700663,1037630;1277547,965426;1265714,1018461;1512519,637691;1656596,835938;1852392,426553;1788220,500896;1698432,150741;1701800,185857;1288670,109792;1321554,65008;981238,131128;997148,92512;620448,144240;678061,181689;182899,438638;172839,399217" o:connectangles="0,0,0,0,0,0,0,0,0,0,0,0,0,0,0,0,0,0,0,0,0,0" textboxrect="0,0,43200,43200"/>
                <v:textbox>
                  <w:txbxContent>
                    <w:p w14:paraId="1E6FCFA5" w14:textId="411F4122" w:rsidR="00D01AC0" w:rsidRDefault="00D01AC0" w:rsidP="00C11C9F">
                      <w:pPr>
                        <w:jc w:val="center"/>
                      </w:pPr>
                      <w:r>
                        <w:t>The values of each used memory location</w:t>
                      </w:r>
                    </w:p>
                  </w:txbxContent>
                </v:textbox>
              </v:shape>
            </w:pict>
          </mc:Fallback>
        </mc:AlternateContent>
      </w:r>
      <w:r w:rsidR="00C11C9F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4C17994" wp14:editId="4F89778E">
                <wp:simplePos x="0" y="0"/>
                <wp:positionH relativeFrom="column">
                  <wp:posOffset>523875</wp:posOffset>
                </wp:positionH>
                <wp:positionV relativeFrom="paragraph">
                  <wp:posOffset>1655444</wp:posOffset>
                </wp:positionV>
                <wp:extent cx="857250" cy="295275"/>
                <wp:effectExtent l="38100" t="38100" r="19050" b="2857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7250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B2FCF8A" id="Straight Arrow Connector 23" o:spid="_x0000_s1026" type="#_x0000_t32" style="position:absolute;margin-left:41.25pt;margin-top:130.35pt;width:67.5pt;height:23.2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" strokecolor="#0097ae [3044]">
                <v:stroke endarrow="block"/>
              </v:shape>
            </w:pict>
          </mc:Fallback>
        </mc:AlternateContent>
      </w:r>
      <w:r w:rsidR="00C11C9F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CE72936" wp14:editId="1EEC0F1B">
                <wp:simplePos x="0" y="0"/>
                <wp:positionH relativeFrom="column">
                  <wp:posOffset>4324349</wp:posOffset>
                </wp:positionH>
                <wp:positionV relativeFrom="paragraph">
                  <wp:posOffset>3217545</wp:posOffset>
                </wp:positionV>
                <wp:extent cx="333375" cy="857250"/>
                <wp:effectExtent l="0" t="0" r="66675" b="571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5" cy="857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5812E69" id="Straight Arrow Connector 25" o:spid="_x0000_s1026" type="#_x0000_t32" style="position:absolute;margin-left:340.5pt;margin-top:253.35pt;width:26.25pt;height:67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" strokecolor="#0097ae [3044]">
                <v:stroke endarrow="block"/>
              </v:shape>
            </w:pict>
          </mc:Fallback>
        </mc:AlternateContent>
      </w:r>
      <w:r w:rsidR="00C11C9F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2A69EF" wp14:editId="69DCF77E">
                <wp:simplePos x="0" y="0"/>
                <wp:positionH relativeFrom="column">
                  <wp:posOffset>1247774</wp:posOffset>
                </wp:positionH>
                <wp:positionV relativeFrom="paragraph">
                  <wp:posOffset>1636395</wp:posOffset>
                </wp:positionV>
                <wp:extent cx="1895475" cy="895350"/>
                <wp:effectExtent l="19050" t="0" r="47625" b="38100"/>
                <wp:wrapNone/>
                <wp:docPr id="19" name="Cloud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895350"/>
                        </a:xfrm>
                        <a:prstGeom prst="cloud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646AB4" w14:textId="20BAC55E" w:rsidR="00D01AC0" w:rsidRDefault="00D01AC0" w:rsidP="00C11C9F">
                            <w:pPr>
                              <w:jc w:val="center"/>
                            </w:pPr>
                            <w:r>
                              <w:t>Area to write the assembly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42A69EF" id="Cloud 19" o:spid="_x0000_s1032" style="position:absolute;margin-left:98.25pt;margin-top:128.85pt;width:149.25pt;height:70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white [3212]" strokecolor="#004f5b [1604]" strokeweight="2pt">
                <v:stroke joinstyle="miter"/>
                <v:formulas/>
                <v:path arrowok="t" o:connecttype="custom" o:connectlocs="205914,542537;94774,526018;303978,723306;255363,731203;723001,810167;693691,774105;1264835,720239;1253120,759804;1497469,475738;1640112,623636;1833960,318222;1770426,373684;1681532,112458;1684867,138655;1275848,81908;1308404,48498;971475,97825;987227,69017;614274,107608;671314,135546;181079,327238;171119,297828" o:connectangles="0,0,0,0,0,0,0,0,0,0,0,0,0,0,0,0,0,0,0,0,0,0" textboxrect="0,0,43200,43200"/>
                <v:textbox>
                  <w:txbxContent>
                    <w:p w14:paraId="4A646AB4" w14:textId="20BAC55E" w:rsidR="00D01AC0" w:rsidRDefault="00D01AC0" w:rsidP="00C11C9F">
                      <w:pPr>
                        <w:jc w:val="center"/>
                      </w:pPr>
                      <w:r>
                        <w:t>Area to write the assembly code</w:t>
                      </w:r>
                    </w:p>
                  </w:txbxContent>
                </v:textbox>
              </v:shape>
            </w:pict>
          </mc:Fallback>
        </mc:AlternateContent>
      </w:r>
      <w:r w:rsidR="00C11C9F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EE22CCA" wp14:editId="7456009D">
                <wp:simplePos x="0" y="0"/>
                <wp:positionH relativeFrom="column">
                  <wp:posOffset>1276349</wp:posOffset>
                </wp:positionH>
                <wp:positionV relativeFrom="paragraph">
                  <wp:posOffset>350520</wp:posOffset>
                </wp:positionV>
                <wp:extent cx="1914525" cy="1085850"/>
                <wp:effectExtent l="19050" t="0" r="47625" b="38100"/>
                <wp:wrapNone/>
                <wp:docPr id="18" name="Clou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1085850"/>
                        </a:xfrm>
                        <a:prstGeom prst="cloud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BDB910" w14:textId="41B94B9F" w:rsidR="00D01AC0" w:rsidRDefault="00D01AC0" w:rsidP="00C11C9F">
                            <w:pPr>
                              <w:jc w:val="center"/>
                            </w:pPr>
                            <w:r>
                              <w:t>Menu bar for control and 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EE22CCA" id="Cloud 18" o:spid="_x0000_s1033" style="position:absolute;margin-left:100.5pt;margin-top:27.6pt;width:150.75pt;height:85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white [3212]" strokecolor="#004f5b [1604]" strokeweight="2pt">
                <v:stroke joinstyle="miter"/>
                <v:formulas/>
                <v:path arrowok="t" o:connecttype="custom" o:connectlocs="207983,657970;95726,637937;307033,877201;257929,886778;730267,982543;700663,938808;1277547,873481;1265714,921464;1512519,576958;1656596,756325;1852392,385929;1788220,453192;1698432,136385;1701800,168156;1288670,99335;1321554,58817;981238,118639;997148,83701;620448,130503;678061,164386;182899,396863;172839,361196" o:connectangles="0,0,0,0,0,0,0,0,0,0,0,0,0,0,0,0,0,0,0,0,0,0" textboxrect="0,0,43200,43200"/>
                <v:textbox>
                  <w:txbxContent>
                    <w:p w14:paraId="28BDB910" w14:textId="41B94B9F" w:rsidR="00D01AC0" w:rsidRDefault="00D01AC0" w:rsidP="00C11C9F">
                      <w:pPr>
                        <w:jc w:val="center"/>
                      </w:pPr>
                      <w:r>
                        <w:t>Menu bar for control and edit</w:t>
                      </w:r>
                    </w:p>
                  </w:txbxContent>
                </v:textbox>
              </v:shape>
            </w:pict>
          </mc:Fallback>
        </mc:AlternateContent>
      </w:r>
      <w:r w:rsidR="0066013C" w:rsidRPr="0066013C">
        <w:rPr>
          <w:noProof/>
        </w:rPr>
        <w:t xml:space="preserve"> </w:t>
      </w:r>
      <w:r w:rsidR="0066013C">
        <w:rPr>
          <w:noProof/>
        </w:rPr>
        <w:drawing>
          <wp:inline distT="0" distB="0" distL="0" distR="0" wp14:anchorId="76AC85A0" wp14:editId="6A74769B">
            <wp:extent cx="6503831" cy="47066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88426" cy="476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3762" w14:textId="77777777" w:rsidR="0054398B" w:rsidRDefault="0054398B" w:rsidP="0054398B">
      <w:pPr>
        <w:rPr>
          <w:noProof/>
          <w:color w:val="007DEB" w:themeColor="background2" w:themeShade="80"/>
          <w:sz w:val="32"/>
          <w:szCs w:val="32"/>
        </w:rPr>
      </w:pPr>
    </w:p>
    <w:p w14:paraId="5A4203A7" w14:textId="77777777" w:rsidR="0054398B" w:rsidRDefault="0054398B" w:rsidP="0054398B">
      <w:pPr>
        <w:rPr>
          <w:noProof/>
          <w:color w:val="007DEB" w:themeColor="background2" w:themeShade="80"/>
          <w:sz w:val="32"/>
          <w:szCs w:val="32"/>
        </w:rPr>
      </w:pPr>
    </w:p>
    <w:p w14:paraId="703090BF" w14:textId="77777777" w:rsidR="0054398B" w:rsidRDefault="0054398B" w:rsidP="0054398B">
      <w:pPr>
        <w:rPr>
          <w:noProof/>
          <w:color w:val="007DEB" w:themeColor="background2" w:themeShade="80"/>
          <w:sz w:val="32"/>
          <w:szCs w:val="32"/>
        </w:rPr>
      </w:pPr>
    </w:p>
    <w:p w14:paraId="05EBB570" w14:textId="77777777" w:rsidR="0054398B" w:rsidRDefault="0054398B" w:rsidP="0054398B">
      <w:pPr>
        <w:rPr>
          <w:noProof/>
          <w:color w:val="007DEB" w:themeColor="background2" w:themeShade="80"/>
          <w:sz w:val="32"/>
          <w:szCs w:val="32"/>
        </w:rPr>
      </w:pPr>
    </w:p>
    <w:p w14:paraId="0C0B589D" w14:textId="77777777" w:rsidR="0054398B" w:rsidRDefault="0054398B" w:rsidP="0054398B">
      <w:pPr>
        <w:rPr>
          <w:noProof/>
          <w:color w:val="007DEB" w:themeColor="background2" w:themeShade="80"/>
          <w:sz w:val="32"/>
          <w:szCs w:val="32"/>
        </w:rPr>
      </w:pPr>
    </w:p>
    <w:p w14:paraId="5455824E" w14:textId="77777777" w:rsidR="0054398B" w:rsidRDefault="0054398B" w:rsidP="0054398B">
      <w:pPr>
        <w:rPr>
          <w:noProof/>
          <w:color w:val="007DEB" w:themeColor="background2" w:themeShade="80"/>
          <w:sz w:val="32"/>
          <w:szCs w:val="32"/>
        </w:rPr>
      </w:pPr>
    </w:p>
    <w:p w14:paraId="3E0C011E" w14:textId="77777777" w:rsidR="0054398B" w:rsidRDefault="0054398B" w:rsidP="0054398B">
      <w:pPr>
        <w:rPr>
          <w:noProof/>
          <w:color w:val="007DEB" w:themeColor="background2" w:themeShade="80"/>
          <w:sz w:val="32"/>
          <w:szCs w:val="32"/>
        </w:rPr>
      </w:pPr>
    </w:p>
    <w:p w14:paraId="2D3304D0" w14:textId="73F7711E" w:rsidR="00984179" w:rsidRDefault="00AB7DD5" w:rsidP="00657A0E">
      <w:pPr>
        <w:rPr>
          <w:noProof/>
          <w:color w:val="007DEB" w:themeColor="background2" w:themeShade="80"/>
          <w:sz w:val="32"/>
          <w:szCs w:val="32"/>
        </w:rPr>
      </w:pPr>
      <w:r>
        <w:rPr>
          <w:noProof/>
          <w:color w:val="007DEB" w:themeColor="background2" w:themeShade="80"/>
          <w:sz w:val="32"/>
          <w:szCs w:val="32"/>
        </w:rPr>
        <w:lastRenderedPageBreak/>
        <w:t>5-</w:t>
      </w:r>
      <w:r w:rsidR="0054398B" w:rsidRPr="0054398B">
        <w:rPr>
          <w:noProof/>
          <w:color w:val="007DEB" w:themeColor="background2" w:themeShade="80"/>
          <w:sz w:val="32"/>
          <w:szCs w:val="32"/>
        </w:rPr>
        <w:t>Programs:</w:t>
      </w:r>
    </w:p>
    <w:p w14:paraId="51587CC1" w14:textId="20723EE2" w:rsidR="00492703" w:rsidRPr="00492703" w:rsidRDefault="0054398B" w:rsidP="00E75629">
      <w:pPr>
        <w:rPr>
          <w:noProof/>
          <w:color w:val="007DEB" w:themeColor="background2" w:themeShade="80"/>
          <w:sz w:val="16"/>
          <w:szCs w:val="16"/>
        </w:rPr>
      </w:pPr>
      <w:r>
        <w:rPr>
          <w:noProof/>
          <w:color w:val="007DEB" w:themeColor="background2" w:themeShade="80"/>
          <w:sz w:val="32"/>
          <w:szCs w:val="32"/>
        </w:rPr>
        <w:t>1-</w:t>
      </w:r>
      <w:r w:rsidR="00492703" w:rsidRPr="00492703">
        <w:rPr>
          <w:noProof/>
          <w:color w:val="007DEB" w:themeColor="background2" w:themeShade="80"/>
          <w:sz w:val="16"/>
          <w:szCs w:val="16"/>
        </w:rPr>
        <w:t>void main(){</w:t>
      </w:r>
    </w:p>
    <w:p w14:paraId="59E33805" w14:textId="6B35F1C2" w:rsidR="00492703" w:rsidRPr="00492703" w:rsidRDefault="00492703" w:rsidP="00492703">
      <w:pPr>
        <w:ind w:firstLine="720"/>
        <w:rPr>
          <w:noProof/>
          <w:color w:val="007DEB" w:themeColor="background2" w:themeShade="80"/>
          <w:sz w:val="16"/>
          <w:szCs w:val="16"/>
        </w:rPr>
      </w:pPr>
      <w:r w:rsidRPr="00492703">
        <w:rPr>
          <w:noProof/>
          <w:color w:val="007DEB" w:themeColor="background2" w:themeShade="80"/>
          <w:sz w:val="16"/>
          <w:szCs w:val="16"/>
        </w:rPr>
        <w:t>Fact(</w:t>
      </w:r>
      <w:r>
        <w:rPr>
          <w:noProof/>
          <w:color w:val="007DEB" w:themeColor="background2" w:themeShade="80"/>
          <w:sz w:val="16"/>
          <w:szCs w:val="16"/>
        </w:rPr>
        <w:t>5</w:t>
      </w:r>
      <w:r w:rsidRPr="00492703">
        <w:rPr>
          <w:noProof/>
          <w:color w:val="007DEB" w:themeColor="background2" w:themeShade="80"/>
          <w:sz w:val="16"/>
          <w:szCs w:val="16"/>
        </w:rPr>
        <w:t>);}</w:t>
      </w:r>
    </w:p>
    <w:p w14:paraId="40CDD39B" w14:textId="62F0F79F" w:rsidR="00B85638" w:rsidRPr="00492703" w:rsidRDefault="00B85638" w:rsidP="00E75629">
      <w:pPr>
        <w:rPr>
          <w:noProof/>
          <w:color w:val="007DEB" w:themeColor="background2" w:themeShade="80"/>
          <w:sz w:val="16"/>
          <w:szCs w:val="16"/>
        </w:rPr>
      </w:pPr>
      <w:r w:rsidRPr="00492703">
        <w:rPr>
          <w:noProof/>
          <w:color w:val="007DEB" w:themeColor="background2" w:themeShade="80"/>
          <w:sz w:val="16"/>
          <w:szCs w:val="16"/>
        </w:rPr>
        <w:t>int fact(int n){</w:t>
      </w:r>
    </w:p>
    <w:p w14:paraId="602310B5" w14:textId="72E335DE" w:rsidR="00B85638" w:rsidRPr="00492703" w:rsidRDefault="00B85638" w:rsidP="0054398B">
      <w:pPr>
        <w:rPr>
          <w:noProof/>
          <w:color w:val="007DEB" w:themeColor="background2" w:themeShade="80"/>
          <w:sz w:val="16"/>
          <w:szCs w:val="16"/>
        </w:rPr>
      </w:pPr>
      <w:r w:rsidRPr="00492703">
        <w:rPr>
          <w:noProof/>
          <w:color w:val="007DEB" w:themeColor="background2" w:themeShade="80"/>
          <w:sz w:val="16"/>
          <w:szCs w:val="16"/>
        </w:rPr>
        <w:tab/>
        <w:t>If(n==1)</w:t>
      </w:r>
    </w:p>
    <w:p w14:paraId="11967465" w14:textId="44E294E7" w:rsidR="00B85638" w:rsidRPr="00492703" w:rsidRDefault="00B85638" w:rsidP="0054398B">
      <w:pPr>
        <w:rPr>
          <w:noProof/>
          <w:color w:val="007DEB" w:themeColor="background2" w:themeShade="80"/>
          <w:sz w:val="16"/>
          <w:szCs w:val="16"/>
        </w:rPr>
      </w:pPr>
      <w:r w:rsidRPr="00492703">
        <w:rPr>
          <w:noProof/>
          <w:color w:val="007DEB" w:themeColor="background2" w:themeShade="80"/>
          <w:sz w:val="16"/>
          <w:szCs w:val="16"/>
        </w:rPr>
        <w:tab/>
      </w:r>
      <w:r w:rsidRPr="00492703">
        <w:rPr>
          <w:noProof/>
          <w:color w:val="007DEB" w:themeColor="background2" w:themeShade="80"/>
          <w:sz w:val="16"/>
          <w:szCs w:val="16"/>
        </w:rPr>
        <w:tab/>
        <w:t>Return 1;</w:t>
      </w:r>
    </w:p>
    <w:p w14:paraId="43773098" w14:textId="4DE4FBE6" w:rsidR="00B85638" w:rsidRPr="00492703" w:rsidRDefault="00B85638" w:rsidP="0054398B">
      <w:pPr>
        <w:rPr>
          <w:noProof/>
          <w:color w:val="007DEB" w:themeColor="background2" w:themeShade="80"/>
          <w:sz w:val="16"/>
          <w:szCs w:val="16"/>
        </w:rPr>
      </w:pPr>
      <w:r w:rsidRPr="00492703">
        <w:rPr>
          <w:noProof/>
          <w:color w:val="007DEB" w:themeColor="background2" w:themeShade="80"/>
          <w:sz w:val="16"/>
          <w:szCs w:val="16"/>
        </w:rPr>
        <w:tab/>
        <w:t>Else</w:t>
      </w:r>
    </w:p>
    <w:p w14:paraId="66D260A9" w14:textId="54465FE2" w:rsidR="00B85638" w:rsidRPr="00492703" w:rsidRDefault="00B85638" w:rsidP="00E75629">
      <w:pPr>
        <w:rPr>
          <w:noProof/>
          <w:color w:val="007DEB" w:themeColor="background2" w:themeShade="80"/>
          <w:sz w:val="16"/>
          <w:szCs w:val="16"/>
        </w:rPr>
      </w:pPr>
      <w:r w:rsidRPr="00492703">
        <w:rPr>
          <w:noProof/>
          <w:color w:val="007DEB" w:themeColor="background2" w:themeShade="80"/>
          <w:sz w:val="16"/>
          <w:szCs w:val="16"/>
        </w:rPr>
        <w:tab/>
      </w:r>
      <w:r w:rsidRPr="00492703">
        <w:rPr>
          <w:noProof/>
          <w:color w:val="007DEB" w:themeColor="background2" w:themeShade="80"/>
          <w:sz w:val="16"/>
          <w:szCs w:val="16"/>
        </w:rPr>
        <w:tab/>
        <w:t>Return n*fact(n-1)</w:t>
      </w:r>
      <w:r w:rsidR="00E75629" w:rsidRPr="00492703">
        <w:rPr>
          <w:noProof/>
          <w:color w:val="007DEB" w:themeColor="background2" w:themeShade="80"/>
          <w:sz w:val="16"/>
          <w:szCs w:val="16"/>
        </w:rPr>
        <w:t>;</w:t>
      </w:r>
      <w:r w:rsidRPr="00492703">
        <w:rPr>
          <w:noProof/>
          <w:color w:val="007DEB" w:themeColor="background2" w:themeShade="80"/>
          <w:sz w:val="16"/>
          <w:szCs w:val="16"/>
        </w:rPr>
        <w:t>}</w:t>
      </w:r>
    </w:p>
    <w:p w14:paraId="74FE2A51" w14:textId="77777777" w:rsidR="00E75629" w:rsidRDefault="0054398B" w:rsidP="00E75629">
      <w:pPr>
        <w:rPr>
          <w:noProof/>
          <w:color w:val="007DEB" w:themeColor="background2" w:themeShade="80"/>
          <w:sz w:val="32"/>
          <w:szCs w:val="32"/>
        </w:rPr>
      </w:pPr>
      <w:r>
        <w:rPr>
          <w:noProof/>
        </w:rPr>
        <w:drawing>
          <wp:inline distT="0" distB="0" distL="0" distR="0" wp14:anchorId="34592A01" wp14:editId="43E6577F">
            <wp:extent cx="6393872" cy="5070143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13066" cy="508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5E71" w14:textId="77777777" w:rsidR="00E75629" w:rsidRDefault="00E75629" w:rsidP="00E75629">
      <w:pPr>
        <w:rPr>
          <w:noProof/>
          <w:color w:val="007DEB" w:themeColor="background2" w:themeShade="80"/>
          <w:sz w:val="32"/>
          <w:szCs w:val="32"/>
        </w:rPr>
      </w:pPr>
    </w:p>
    <w:p w14:paraId="6A49C622" w14:textId="77777777" w:rsidR="00E75629" w:rsidRDefault="00E75629" w:rsidP="00E75629">
      <w:pPr>
        <w:rPr>
          <w:noProof/>
          <w:color w:val="007DEB" w:themeColor="background2" w:themeShade="80"/>
          <w:sz w:val="32"/>
          <w:szCs w:val="32"/>
        </w:rPr>
      </w:pPr>
    </w:p>
    <w:p w14:paraId="0B00EB88" w14:textId="008166E8" w:rsidR="00E75629" w:rsidRPr="00492703" w:rsidRDefault="0054398B" w:rsidP="00E75629">
      <w:pPr>
        <w:rPr>
          <w:noProof/>
          <w:color w:val="007DEB" w:themeColor="background2" w:themeShade="80"/>
          <w:sz w:val="16"/>
          <w:szCs w:val="16"/>
        </w:rPr>
      </w:pPr>
      <w:r>
        <w:rPr>
          <w:noProof/>
          <w:color w:val="007DEB" w:themeColor="background2" w:themeShade="80"/>
          <w:sz w:val="32"/>
          <w:szCs w:val="32"/>
        </w:rPr>
        <w:t>2-</w:t>
      </w:r>
      <w:r w:rsidR="00492703" w:rsidRPr="00492703">
        <w:rPr>
          <w:noProof/>
          <w:color w:val="007DEB" w:themeColor="background2" w:themeShade="80"/>
          <w:sz w:val="16"/>
          <w:szCs w:val="16"/>
        </w:rPr>
        <w:t>void main(){</w:t>
      </w:r>
    </w:p>
    <w:p w14:paraId="7F55883A" w14:textId="2BBBE946" w:rsidR="00492703" w:rsidRPr="00492703" w:rsidRDefault="00492703" w:rsidP="00492703">
      <w:pPr>
        <w:ind w:firstLine="720"/>
        <w:rPr>
          <w:noProof/>
          <w:color w:val="007DEB" w:themeColor="background2" w:themeShade="80"/>
          <w:sz w:val="16"/>
          <w:szCs w:val="16"/>
        </w:rPr>
      </w:pPr>
      <w:r w:rsidRPr="00492703">
        <w:rPr>
          <w:noProof/>
          <w:color w:val="007DEB" w:themeColor="background2" w:themeShade="80"/>
          <w:sz w:val="16"/>
          <w:szCs w:val="16"/>
        </w:rPr>
        <w:t>Sum(5);}</w:t>
      </w:r>
    </w:p>
    <w:p w14:paraId="1335C479" w14:textId="45C6C29A" w:rsidR="00E75629" w:rsidRPr="00492703" w:rsidRDefault="00E75629" w:rsidP="00E75629">
      <w:pPr>
        <w:rPr>
          <w:noProof/>
          <w:color w:val="007DEB" w:themeColor="background2" w:themeShade="80"/>
          <w:sz w:val="16"/>
          <w:szCs w:val="16"/>
        </w:rPr>
      </w:pPr>
      <w:r w:rsidRPr="00492703">
        <w:rPr>
          <w:noProof/>
          <w:color w:val="007DEB" w:themeColor="background2" w:themeShade="80"/>
          <w:sz w:val="16"/>
          <w:szCs w:val="16"/>
        </w:rPr>
        <w:t>Int sum(int n){</w:t>
      </w:r>
    </w:p>
    <w:p w14:paraId="75246C6D" w14:textId="359969DB" w:rsidR="00E75629" w:rsidRPr="00492703" w:rsidRDefault="00E75629" w:rsidP="00492703">
      <w:pPr>
        <w:ind w:firstLine="720"/>
        <w:rPr>
          <w:noProof/>
          <w:color w:val="007DEB" w:themeColor="background2" w:themeShade="80"/>
          <w:sz w:val="16"/>
          <w:szCs w:val="16"/>
        </w:rPr>
      </w:pPr>
      <w:r w:rsidRPr="00492703">
        <w:rPr>
          <w:noProof/>
          <w:color w:val="007DEB" w:themeColor="background2" w:themeShade="80"/>
          <w:sz w:val="16"/>
          <w:szCs w:val="16"/>
        </w:rPr>
        <w:t>If(n==1)return 1;</w:t>
      </w:r>
    </w:p>
    <w:p w14:paraId="24304510" w14:textId="4CC73C63" w:rsidR="00E75629" w:rsidRPr="00492703" w:rsidRDefault="00E75629" w:rsidP="00492703">
      <w:pPr>
        <w:ind w:firstLine="720"/>
        <w:rPr>
          <w:noProof/>
          <w:color w:val="007DEB" w:themeColor="background2" w:themeShade="80"/>
          <w:sz w:val="16"/>
          <w:szCs w:val="16"/>
        </w:rPr>
      </w:pPr>
      <w:r w:rsidRPr="00492703">
        <w:rPr>
          <w:noProof/>
          <w:color w:val="007DEB" w:themeColor="background2" w:themeShade="80"/>
          <w:sz w:val="16"/>
          <w:szCs w:val="16"/>
        </w:rPr>
        <w:t>Else return n+sum(n-1);}</w:t>
      </w:r>
    </w:p>
    <w:p w14:paraId="7AF49308" w14:textId="02A262C9" w:rsidR="00657A0E" w:rsidRDefault="0054398B" w:rsidP="00492703">
      <w:pPr>
        <w:rPr>
          <w:noProof/>
          <w:color w:val="007DEB" w:themeColor="background2" w:themeShade="80"/>
          <w:sz w:val="32"/>
          <w:szCs w:val="32"/>
        </w:rPr>
      </w:pPr>
      <w:r>
        <w:rPr>
          <w:noProof/>
        </w:rPr>
        <w:drawing>
          <wp:inline distT="0" distB="0" distL="0" distR="0" wp14:anchorId="34FA90AB" wp14:editId="51ECB706">
            <wp:extent cx="6436339" cy="5793474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0174" cy="582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59FD8" w14:textId="77777777" w:rsidR="00492703" w:rsidRDefault="00492703" w:rsidP="0054398B">
      <w:pPr>
        <w:rPr>
          <w:noProof/>
          <w:color w:val="007DEB" w:themeColor="background2" w:themeShade="80"/>
          <w:sz w:val="32"/>
          <w:szCs w:val="32"/>
        </w:rPr>
      </w:pPr>
    </w:p>
    <w:p w14:paraId="074FB41C" w14:textId="51DD32D1" w:rsidR="00492703" w:rsidRPr="00492703" w:rsidRDefault="00657A0E" w:rsidP="00492703">
      <w:pPr>
        <w:rPr>
          <w:noProof/>
          <w:color w:val="007DEB" w:themeColor="background2" w:themeShade="80"/>
          <w:sz w:val="16"/>
          <w:szCs w:val="16"/>
        </w:rPr>
      </w:pPr>
      <w:r>
        <w:rPr>
          <w:noProof/>
          <w:color w:val="007DEB" w:themeColor="background2" w:themeShade="80"/>
          <w:sz w:val="32"/>
          <w:szCs w:val="32"/>
        </w:rPr>
        <w:lastRenderedPageBreak/>
        <w:t>3-</w:t>
      </w:r>
      <w:r w:rsidR="00492703" w:rsidRPr="00492703">
        <w:rPr>
          <w:noProof/>
          <w:color w:val="007DEB" w:themeColor="background2" w:themeShade="80"/>
          <w:sz w:val="16"/>
          <w:szCs w:val="16"/>
        </w:rPr>
        <w:t xml:space="preserve"> void main(){</w:t>
      </w:r>
    </w:p>
    <w:p w14:paraId="17BD5138" w14:textId="657C32AD" w:rsidR="00492703" w:rsidRPr="00492703" w:rsidRDefault="00492703" w:rsidP="00492703">
      <w:pPr>
        <w:ind w:firstLine="720"/>
        <w:rPr>
          <w:noProof/>
          <w:color w:val="007DEB" w:themeColor="background2" w:themeShade="80"/>
          <w:sz w:val="16"/>
          <w:szCs w:val="16"/>
        </w:rPr>
      </w:pPr>
      <w:r w:rsidRPr="00492703">
        <w:rPr>
          <w:noProof/>
          <w:color w:val="007DEB" w:themeColor="background2" w:themeShade="80"/>
          <w:sz w:val="16"/>
          <w:szCs w:val="16"/>
        </w:rPr>
        <w:t>Fact(</w:t>
      </w:r>
      <w:r>
        <w:rPr>
          <w:noProof/>
          <w:color w:val="007DEB" w:themeColor="background2" w:themeShade="80"/>
          <w:sz w:val="16"/>
          <w:szCs w:val="16"/>
        </w:rPr>
        <w:t>10</w:t>
      </w:r>
      <w:r w:rsidRPr="00492703">
        <w:rPr>
          <w:noProof/>
          <w:color w:val="007DEB" w:themeColor="background2" w:themeShade="80"/>
          <w:sz w:val="16"/>
          <w:szCs w:val="16"/>
        </w:rPr>
        <w:t>);}</w:t>
      </w:r>
    </w:p>
    <w:p w14:paraId="54E189EA" w14:textId="77777777" w:rsidR="00492703" w:rsidRPr="00492703" w:rsidRDefault="00492703" w:rsidP="00492703">
      <w:pPr>
        <w:rPr>
          <w:noProof/>
          <w:color w:val="007DEB" w:themeColor="background2" w:themeShade="80"/>
          <w:sz w:val="16"/>
          <w:szCs w:val="16"/>
        </w:rPr>
      </w:pPr>
      <w:r w:rsidRPr="00492703">
        <w:rPr>
          <w:noProof/>
          <w:color w:val="007DEB" w:themeColor="background2" w:themeShade="80"/>
          <w:sz w:val="16"/>
          <w:szCs w:val="16"/>
        </w:rPr>
        <w:t>int fact(int n){</w:t>
      </w:r>
    </w:p>
    <w:p w14:paraId="6B74B52A" w14:textId="77777777" w:rsidR="00492703" w:rsidRPr="00492703" w:rsidRDefault="00492703" w:rsidP="00492703">
      <w:pPr>
        <w:rPr>
          <w:noProof/>
          <w:color w:val="007DEB" w:themeColor="background2" w:themeShade="80"/>
          <w:sz w:val="16"/>
          <w:szCs w:val="16"/>
        </w:rPr>
      </w:pPr>
      <w:r w:rsidRPr="00492703">
        <w:rPr>
          <w:noProof/>
          <w:color w:val="007DEB" w:themeColor="background2" w:themeShade="80"/>
          <w:sz w:val="16"/>
          <w:szCs w:val="16"/>
        </w:rPr>
        <w:tab/>
        <w:t>If(n==1)</w:t>
      </w:r>
    </w:p>
    <w:p w14:paraId="77570052" w14:textId="77777777" w:rsidR="00492703" w:rsidRPr="00492703" w:rsidRDefault="00492703" w:rsidP="00492703">
      <w:pPr>
        <w:rPr>
          <w:noProof/>
          <w:color w:val="007DEB" w:themeColor="background2" w:themeShade="80"/>
          <w:sz w:val="16"/>
          <w:szCs w:val="16"/>
        </w:rPr>
      </w:pPr>
      <w:r w:rsidRPr="00492703">
        <w:rPr>
          <w:noProof/>
          <w:color w:val="007DEB" w:themeColor="background2" w:themeShade="80"/>
          <w:sz w:val="16"/>
          <w:szCs w:val="16"/>
        </w:rPr>
        <w:tab/>
      </w:r>
      <w:r w:rsidRPr="00492703">
        <w:rPr>
          <w:noProof/>
          <w:color w:val="007DEB" w:themeColor="background2" w:themeShade="80"/>
          <w:sz w:val="16"/>
          <w:szCs w:val="16"/>
        </w:rPr>
        <w:tab/>
        <w:t>Return 1;</w:t>
      </w:r>
    </w:p>
    <w:p w14:paraId="5FB43190" w14:textId="77777777" w:rsidR="00492703" w:rsidRPr="00492703" w:rsidRDefault="00492703" w:rsidP="00492703">
      <w:pPr>
        <w:rPr>
          <w:noProof/>
          <w:color w:val="007DEB" w:themeColor="background2" w:themeShade="80"/>
          <w:sz w:val="16"/>
          <w:szCs w:val="16"/>
        </w:rPr>
      </w:pPr>
      <w:r w:rsidRPr="00492703">
        <w:rPr>
          <w:noProof/>
          <w:color w:val="007DEB" w:themeColor="background2" w:themeShade="80"/>
          <w:sz w:val="16"/>
          <w:szCs w:val="16"/>
        </w:rPr>
        <w:tab/>
        <w:t>Else</w:t>
      </w:r>
    </w:p>
    <w:p w14:paraId="685552FE" w14:textId="2DF3655A" w:rsidR="00492703" w:rsidRPr="00492703" w:rsidRDefault="00492703" w:rsidP="00492703">
      <w:pPr>
        <w:rPr>
          <w:noProof/>
          <w:color w:val="007DEB" w:themeColor="background2" w:themeShade="80"/>
          <w:sz w:val="16"/>
          <w:szCs w:val="16"/>
        </w:rPr>
      </w:pPr>
      <w:r w:rsidRPr="00492703">
        <w:rPr>
          <w:noProof/>
          <w:color w:val="007DEB" w:themeColor="background2" w:themeShade="80"/>
          <w:sz w:val="16"/>
          <w:szCs w:val="16"/>
        </w:rPr>
        <w:tab/>
      </w:r>
      <w:r w:rsidRPr="00492703">
        <w:rPr>
          <w:noProof/>
          <w:color w:val="007DEB" w:themeColor="background2" w:themeShade="80"/>
          <w:sz w:val="16"/>
          <w:szCs w:val="16"/>
        </w:rPr>
        <w:tab/>
        <w:t>Return n*fact(n-1);}</w:t>
      </w:r>
    </w:p>
    <w:p w14:paraId="5282341B" w14:textId="0136358E" w:rsidR="00657A0E" w:rsidRDefault="00657A0E" w:rsidP="0054398B">
      <w:pPr>
        <w:rPr>
          <w:noProof/>
          <w:color w:val="007DEB" w:themeColor="background2" w:themeShade="80"/>
          <w:sz w:val="32"/>
          <w:szCs w:val="32"/>
        </w:rPr>
      </w:pPr>
      <w:r>
        <w:rPr>
          <w:noProof/>
        </w:rPr>
        <w:drawing>
          <wp:inline distT="0" distB="0" distL="0" distR="0" wp14:anchorId="5EDCE7F3" wp14:editId="6640D585">
            <wp:extent cx="6352540" cy="5158854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66460" cy="517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3178" w14:textId="0F7E450B" w:rsidR="00657A0E" w:rsidRDefault="00657A0E" w:rsidP="0054398B">
      <w:pPr>
        <w:rPr>
          <w:noProof/>
          <w:color w:val="007DEB" w:themeColor="background2" w:themeShade="80"/>
          <w:sz w:val="32"/>
          <w:szCs w:val="32"/>
        </w:rPr>
      </w:pPr>
    </w:p>
    <w:p w14:paraId="2C23B892" w14:textId="716C9520" w:rsidR="00657A0E" w:rsidRDefault="00657A0E" w:rsidP="0054398B">
      <w:pPr>
        <w:rPr>
          <w:noProof/>
          <w:color w:val="007DEB" w:themeColor="background2" w:themeShade="80"/>
          <w:sz w:val="32"/>
          <w:szCs w:val="32"/>
        </w:rPr>
      </w:pPr>
    </w:p>
    <w:p w14:paraId="11B3AD57" w14:textId="77777777" w:rsidR="004826E3" w:rsidRDefault="00657A0E" w:rsidP="009D3CB4">
      <w:pPr>
        <w:rPr>
          <w:noProof/>
        </w:rPr>
      </w:pPr>
      <w:r>
        <w:rPr>
          <w:noProof/>
          <w:color w:val="007DEB" w:themeColor="background2" w:themeShade="80"/>
          <w:sz w:val="32"/>
          <w:szCs w:val="32"/>
        </w:rPr>
        <w:lastRenderedPageBreak/>
        <w:t>4-</w:t>
      </w:r>
      <w:r w:rsidRPr="00657A0E">
        <w:rPr>
          <w:noProof/>
        </w:rPr>
        <w:t xml:space="preserve"> </w:t>
      </w:r>
    </w:p>
    <w:p w14:paraId="039D2580" w14:textId="3DB2DC21" w:rsidR="00492703" w:rsidRDefault="0062136D" w:rsidP="009D3CB4">
      <w:pPr>
        <w:rPr>
          <w:noProof/>
        </w:rPr>
      </w:pPr>
      <w:r>
        <w:rPr>
          <w:noProof/>
        </w:rPr>
        <w:t>void f(){</w:t>
      </w:r>
    </w:p>
    <w:p w14:paraId="38A18690" w14:textId="7AC56137" w:rsidR="0062136D" w:rsidRDefault="0062136D" w:rsidP="009D3CB4">
      <w:pPr>
        <w:rPr>
          <w:noProof/>
          <w:color w:val="007DEB" w:themeColor="background2" w:themeShade="80"/>
          <w:sz w:val="16"/>
          <w:szCs w:val="16"/>
        </w:rPr>
      </w:pPr>
      <w:r>
        <w:rPr>
          <w:noProof/>
          <w:color w:val="007DEB" w:themeColor="background2" w:themeShade="80"/>
          <w:sz w:val="16"/>
          <w:szCs w:val="16"/>
        </w:rPr>
        <w:t>Int x</w:t>
      </w:r>
      <w:r w:rsidR="004826E3">
        <w:rPr>
          <w:noProof/>
          <w:color w:val="007DEB" w:themeColor="background2" w:themeShade="80"/>
          <w:sz w:val="16"/>
          <w:szCs w:val="16"/>
        </w:rPr>
        <w:t>=0,i</w:t>
      </w:r>
      <w:r>
        <w:rPr>
          <w:noProof/>
          <w:color w:val="007DEB" w:themeColor="background2" w:themeShade="80"/>
          <w:sz w:val="16"/>
          <w:szCs w:val="16"/>
        </w:rPr>
        <w:t>=0;</w:t>
      </w:r>
    </w:p>
    <w:p w14:paraId="2D7DA17A" w14:textId="4C48BFBB" w:rsidR="0062136D" w:rsidRDefault="0062136D" w:rsidP="009D3CB4">
      <w:pPr>
        <w:rPr>
          <w:noProof/>
          <w:color w:val="007DEB" w:themeColor="background2" w:themeShade="80"/>
          <w:sz w:val="16"/>
          <w:szCs w:val="16"/>
        </w:rPr>
      </w:pPr>
      <w:r>
        <w:rPr>
          <w:noProof/>
          <w:color w:val="007DEB" w:themeColor="background2" w:themeShade="80"/>
          <w:sz w:val="16"/>
          <w:szCs w:val="16"/>
        </w:rPr>
        <w:t>Int y=12;</w:t>
      </w:r>
    </w:p>
    <w:p w14:paraId="1DF03BE2" w14:textId="52368D38" w:rsidR="0062136D" w:rsidRDefault="0062136D" w:rsidP="009D3CB4">
      <w:pPr>
        <w:rPr>
          <w:noProof/>
          <w:color w:val="007DEB" w:themeColor="background2" w:themeShade="80"/>
          <w:sz w:val="16"/>
          <w:szCs w:val="16"/>
        </w:rPr>
      </w:pPr>
      <w:r>
        <w:rPr>
          <w:noProof/>
          <w:color w:val="007DEB" w:themeColor="background2" w:themeShade="80"/>
          <w:sz w:val="16"/>
          <w:szCs w:val="16"/>
        </w:rPr>
        <w:t>Int[3] n;</w:t>
      </w:r>
    </w:p>
    <w:p w14:paraId="6DF4A741" w14:textId="5209E634" w:rsidR="0062136D" w:rsidRDefault="004826E3" w:rsidP="009D3CB4">
      <w:pPr>
        <w:rPr>
          <w:noProof/>
          <w:color w:val="007DEB" w:themeColor="background2" w:themeShade="80"/>
          <w:sz w:val="16"/>
          <w:szCs w:val="16"/>
        </w:rPr>
      </w:pPr>
      <w:r>
        <w:rPr>
          <w:noProof/>
          <w:color w:val="007DEB" w:themeColor="background2" w:themeShade="80"/>
          <w:sz w:val="16"/>
          <w:szCs w:val="16"/>
        </w:rPr>
        <w:t>While(x&lt;y</w:t>
      </w:r>
      <w:r w:rsidR="0062136D">
        <w:rPr>
          <w:noProof/>
          <w:color w:val="007DEB" w:themeColor="background2" w:themeShade="80"/>
          <w:sz w:val="16"/>
          <w:szCs w:val="16"/>
        </w:rPr>
        <w:t>){</w:t>
      </w:r>
    </w:p>
    <w:p w14:paraId="7FCBE623" w14:textId="7C678549" w:rsidR="0062136D" w:rsidRDefault="0062136D" w:rsidP="009D3CB4">
      <w:pPr>
        <w:rPr>
          <w:noProof/>
          <w:color w:val="007DEB" w:themeColor="background2" w:themeShade="80"/>
          <w:sz w:val="16"/>
          <w:szCs w:val="16"/>
        </w:rPr>
      </w:pPr>
      <w:r>
        <w:rPr>
          <w:noProof/>
          <w:color w:val="007DEB" w:themeColor="background2" w:themeShade="80"/>
          <w:sz w:val="16"/>
          <w:szCs w:val="16"/>
        </w:rPr>
        <w:tab/>
        <w:t>N[i]=4*x;</w:t>
      </w:r>
    </w:p>
    <w:p w14:paraId="4C68A6AF" w14:textId="77777777" w:rsidR="004826E3" w:rsidRDefault="0062136D" w:rsidP="009D3CB4">
      <w:pPr>
        <w:rPr>
          <w:noProof/>
          <w:color w:val="007DEB" w:themeColor="background2" w:themeShade="80"/>
          <w:sz w:val="16"/>
          <w:szCs w:val="16"/>
        </w:rPr>
      </w:pPr>
      <w:r>
        <w:rPr>
          <w:noProof/>
          <w:color w:val="007DEB" w:themeColor="background2" w:themeShade="80"/>
          <w:sz w:val="16"/>
          <w:szCs w:val="16"/>
        </w:rPr>
        <w:tab/>
      </w:r>
      <w:r w:rsidR="004826E3">
        <w:rPr>
          <w:noProof/>
          <w:color w:val="007DEB" w:themeColor="background2" w:themeShade="80"/>
          <w:sz w:val="16"/>
          <w:szCs w:val="16"/>
        </w:rPr>
        <w:t>I++;</w:t>
      </w:r>
    </w:p>
    <w:p w14:paraId="2A714E03" w14:textId="1CA3A11D" w:rsidR="0062136D" w:rsidRDefault="0062136D" w:rsidP="004826E3">
      <w:pPr>
        <w:ind w:firstLine="720"/>
        <w:rPr>
          <w:noProof/>
          <w:color w:val="007DEB" w:themeColor="background2" w:themeShade="80"/>
          <w:sz w:val="16"/>
          <w:szCs w:val="16"/>
        </w:rPr>
      </w:pPr>
      <w:r>
        <w:rPr>
          <w:noProof/>
          <w:color w:val="007DEB" w:themeColor="background2" w:themeShade="80"/>
          <w:sz w:val="16"/>
          <w:szCs w:val="16"/>
        </w:rPr>
        <w:t>X+=4;}</w:t>
      </w:r>
    </w:p>
    <w:p w14:paraId="1847A432" w14:textId="65CF568C" w:rsidR="004826E3" w:rsidRDefault="004826E3" w:rsidP="009D3CB4">
      <w:pPr>
        <w:rPr>
          <w:noProof/>
          <w:color w:val="007DEB" w:themeColor="background2" w:themeShade="80"/>
          <w:sz w:val="16"/>
          <w:szCs w:val="16"/>
        </w:rPr>
      </w:pPr>
      <w:r>
        <w:rPr>
          <w:noProof/>
          <w:color w:val="007DEB" w:themeColor="background2" w:themeShade="80"/>
          <w:sz w:val="16"/>
          <w:szCs w:val="16"/>
        </w:rPr>
        <w:t>Int m=0;</w:t>
      </w:r>
    </w:p>
    <w:p w14:paraId="5E3823EE" w14:textId="78F080D7" w:rsidR="004826E3" w:rsidRDefault="004826E3" w:rsidP="009D3CB4">
      <w:pPr>
        <w:rPr>
          <w:noProof/>
          <w:color w:val="007DEB" w:themeColor="background2" w:themeShade="80"/>
          <w:sz w:val="16"/>
          <w:szCs w:val="16"/>
        </w:rPr>
      </w:pPr>
      <w:r>
        <w:rPr>
          <w:noProof/>
          <w:color w:val="007DEB" w:themeColor="background2" w:themeShade="80"/>
          <w:sz w:val="16"/>
          <w:szCs w:val="16"/>
        </w:rPr>
        <w:t>X=0;i=0;</w:t>
      </w:r>
    </w:p>
    <w:p w14:paraId="0364EF22" w14:textId="410D8445" w:rsidR="0062136D" w:rsidRDefault="004826E3" w:rsidP="009D3CB4">
      <w:pPr>
        <w:rPr>
          <w:noProof/>
          <w:color w:val="007DEB" w:themeColor="background2" w:themeShade="80"/>
          <w:sz w:val="16"/>
          <w:szCs w:val="16"/>
        </w:rPr>
      </w:pPr>
      <w:r>
        <w:rPr>
          <w:noProof/>
          <w:color w:val="007DEB" w:themeColor="background2" w:themeShade="80"/>
          <w:sz w:val="16"/>
          <w:szCs w:val="16"/>
        </w:rPr>
        <w:t>While(x&lt;y</w:t>
      </w:r>
      <w:r w:rsidR="0062136D">
        <w:rPr>
          <w:noProof/>
          <w:color w:val="007DEB" w:themeColor="background2" w:themeShade="80"/>
          <w:sz w:val="16"/>
          <w:szCs w:val="16"/>
        </w:rPr>
        <w:t>)</w:t>
      </w:r>
      <w:r>
        <w:rPr>
          <w:noProof/>
          <w:color w:val="007DEB" w:themeColor="background2" w:themeShade="80"/>
          <w:sz w:val="16"/>
          <w:szCs w:val="16"/>
        </w:rPr>
        <w:t>{</w:t>
      </w:r>
    </w:p>
    <w:p w14:paraId="328F72DE" w14:textId="77777777" w:rsidR="004826E3" w:rsidRDefault="004826E3" w:rsidP="004826E3">
      <w:pPr>
        <w:rPr>
          <w:noProof/>
          <w:color w:val="007DEB" w:themeColor="background2" w:themeShade="80"/>
          <w:sz w:val="16"/>
          <w:szCs w:val="16"/>
        </w:rPr>
      </w:pPr>
      <w:r>
        <w:rPr>
          <w:noProof/>
          <w:color w:val="007DEB" w:themeColor="background2" w:themeShade="80"/>
          <w:sz w:val="16"/>
          <w:szCs w:val="16"/>
        </w:rPr>
        <w:tab/>
        <w:t>M+=n[i];</w:t>
      </w:r>
    </w:p>
    <w:p w14:paraId="43BEFFBB" w14:textId="77777777" w:rsidR="004826E3" w:rsidRDefault="004826E3" w:rsidP="004826E3">
      <w:pPr>
        <w:ind w:firstLine="720"/>
        <w:rPr>
          <w:noProof/>
          <w:color w:val="007DEB" w:themeColor="background2" w:themeShade="80"/>
          <w:sz w:val="16"/>
          <w:szCs w:val="16"/>
        </w:rPr>
      </w:pPr>
      <w:r>
        <w:rPr>
          <w:noProof/>
          <w:color w:val="007DEB" w:themeColor="background2" w:themeShade="80"/>
          <w:sz w:val="16"/>
          <w:szCs w:val="16"/>
        </w:rPr>
        <w:t>X+=4;</w:t>
      </w:r>
    </w:p>
    <w:p w14:paraId="5E0FD00B" w14:textId="37CFE5E2" w:rsidR="004826E3" w:rsidRPr="0079350D" w:rsidRDefault="004826E3" w:rsidP="004826E3">
      <w:pPr>
        <w:ind w:firstLine="720"/>
        <w:rPr>
          <w:noProof/>
          <w:color w:val="007DEB" w:themeColor="background2" w:themeShade="80"/>
          <w:sz w:val="16"/>
          <w:szCs w:val="16"/>
        </w:rPr>
      </w:pPr>
      <w:r>
        <w:rPr>
          <w:noProof/>
          <w:color w:val="007DEB" w:themeColor="background2" w:themeShade="80"/>
          <w:sz w:val="16"/>
          <w:szCs w:val="16"/>
        </w:rPr>
        <w:t>I++;}}</w:t>
      </w:r>
    </w:p>
    <w:p w14:paraId="6DA1CF87" w14:textId="506F6D5C" w:rsidR="00657A0E" w:rsidRDefault="00DA5C55" w:rsidP="0054398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5F3B825" wp14:editId="47B3BC8D">
            <wp:extent cx="5923128" cy="5444268"/>
            <wp:effectExtent l="0" t="0" r="1905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4899" cy="545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05F35" w14:textId="2482E3C2" w:rsidR="00657A0E" w:rsidRDefault="00657A0E" w:rsidP="0054398B">
      <w:pPr>
        <w:rPr>
          <w:noProof/>
          <w:color w:val="007DEB" w:themeColor="background2" w:themeShade="80"/>
          <w:sz w:val="32"/>
          <w:szCs w:val="32"/>
        </w:rPr>
      </w:pPr>
    </w:p>
    <w:p w14:paraId="4C684FFC" w14:textId="58D14D76" w:rsidR="00657A0E" w:rsidRDefault="00657A0E" w:rsidP="0054398B">
      <w:pPr>
        <w:rPr>
          <w:noProof/>
          <w:color w:val="007DEB" w:themeColor="background2" w:themeShade="80"/>
          <w:sz w:val="32"/>
          <w:szCs w:val="32"/>
        </w:rPr>
      </w:pPr>
    </w:p>
    <w:p w14:paraId="524EDC87" w14:textId="77777777" w:rsidR="004826E3" w:rsidRDefault="004826E3" w:rsidP="004826E3">
      <w:pPr>
        <w:rPr>
          <w:noProof/>
          <w:color w:val="007DEB" w:themeColor="background2" w:themeShade="80"/>
          <w:sz w:val="32"/>
          <w:szCs w:val="32"/>
        </w:rPr>
      </w:pPr>
    </w:p>
    <w:p w14:paraId="5C5C25F1" w14:textId="77777777" w:rsidR="004826E3" w:rsidRDefault="004826E3" w:rsidP="004826E3">
      <w:pPr>
        <w:rPr>
          <w:noProof/>
          <w:color w:val="007DEB" w:themeColor="background2" w:themeShade="80"/>
          <w:sz w:val="32"/>
          <w:szCs w:val="32"/>
        </w:rPr>
      </w:pPr>
    </w:p>
    <w:p w14:paraId="6BF69F6C" w14:textId="77777777" w:rsidR="004826E3" w:rsidRDefault="004826E3" w:rsidP="004826E3">
      <w:pPr>
        <w:rPr>
          <w:noProof/>
          <w:color w:val="007DEB" w:themeColor="background2" w:themeShade="80"/>
          <w:sz w:val="32"/>
          <w:szCs w:val="32"/>
        </w:rPr>
      </w:pPr>
    </w:p>
    <w:p w14:paraId="40BD9B32" w14:textId="77777777" w:rsidR="004826E3" w:rsidRDefault="004826E3" w:rsidP="004826E3">
      <w:pPr>
        <w:rPr>
          <w:noProof/>
          <w:color w:val="007DEB" w:themeColor="background2" w:themeShade="80"/>
          <w:sz w:val="32"/>
          <w:szCs w:val="32"/>
        </w:rPr>
      </w:pPr>
    </w:p>
    <w:p w14:paraId="2BC4130E" w14:textId="6F4EE53F" w:rsidR="004826E3" w:rsidRDefault="00657A0E" w:rsidP="004826E3">
      <w:pPr>
        <w:rPr>
          <w:noProof/>
        </w:rPr>
      </w:pPr>
      <w:r>
        <w:rPr>
          <w:noProof/>
          <w:color w:val="007DEB" w:themeColor="background2" w:themeShade="80"/>
          <w:sz w:val="32"/>
          <w:szCs w:val="32"/>
        </w:rPr>
        <w:lastRenderedPageBreak/>
        <w:t>5-</w:t>
      </w:r>
      <w:r w:rsidRPr="00657A0E">
        <w:rPr>
          <w:noProof/>
        </w:rPr>
        <w:t xml:space="preserve"> </w:t>
      </w:r>
      <w:r w:rsidR="004826E3">
        <w:rPr>
          <w:noProof/>
        </w:rPr>
        <w:t>void f(){</w:t>
      </w:r>
    </w:p>
    <w:p w14:paraId="1C1BC3C0" w14:textId="77777777" w:rsidR="004826E3" w:rsidRDefault="004826E3" w:rsidP="004826E3">
      <w:pPr>
        <w:rPr>
          <w:noProof/>
          <w:color w:val="007DEB" w:themeColor="background2" w:themeShade="80"/>
          <w:sz w:val="16"/>
          <w:szCs w:val="16"/>
        </w:rPr>
      </w:pPr>
      <w:r>
        <w:rPr>
          <w:noProof/>
          <w:color w:val="007DEB" w:themeColor="background2" w:themeShade="80"/>
          <w:sz w:val="16"/>
          <w:szCs w:val="16"/>
        </w:rPr>
        <w:t>Int x=0,i=0;</w:t>
      </w:r>
    </w:p>
    <w:p w14:paraId="7031510C" w14:textId="77777777" w:rsidR="004826E3" w:rsidRDefault="004826E3" w:rsidP="004826E3">
      <w:pPr>
        <w:rPr>
          <w:noProof/>
          <w:color w:val="007DEB" w:themeColor="background2" w:themeShade="80"/>
          <w:sz w:val="16"/>
          <w:szCs w:val="16"/>
        </w:rPr>
      </w:pPr>
      <w:r>
        <w:rPr>
          <w:noProof/>
          <w:color w:val="007DEB" w:themeColor="background2" w:themeShade="80"/>
          <w:sz w:val="16"/>
          <w:szCs w:val="16"/>
        </w:rPr>
        <w:t>Int y=12;</w:t>
      </w:r>
    </w:p>
    <w:p w14:paraId="2EFF3152" w14:textId="77777777" w:rsidR="004826E3" w:rsidRDefault="004826E3" w:rsidP="004826E3">
      <w:pPr>
        <w:rPr>
          <w:noProof/>
          <w:color w:val="007DEB" w:themeColor="background2" w:themeShade="80"/>
          <w:sz w:val="16"/>
          <w:szCs w:val="16"/>
        </w:rPr>
      </w:pPr>
      <w:r>
        <w:rPr>
          <w:noProof/>
          <w:color w:val="007DEB" w:themeColor="background2" w:themeShade="80"/>
          <w:sz w:val="16"/>
          <w:szCs w:val="16"/>
        </w:rPr>
        <w:t>Int[3] n;</w:t>
      </w:r>
    </w:p>
    <w:p w14:paraId="0F13E94A" w14:textId="77777777" w:rsidR="004826E3" w:rsidRDefault="004826E3" w:rsidP="004826E3">
      <w:pPr>
        <w:rPr>
          <w:noProof/>
          <w:color w:val="007DEB" w:themeColor="background2" w:themeShade="80"/>
          <w:sz w:val="16"/>
          <w:szCs w:val="16"/>
        </w:rPr>
      </w:pPr>
      <w:r>
        <w:rPr>
          <w:noProof/>
          <w:color w:val="007DEB" w:themeColor="background2" w:themeShade="80"/>
          <w:sz w:val="16"/>
          <w:szCs w:val="16"/>
        </w:rPr>
        <w:t>While(x&lt;y){</w:t>
      </w:r>
    </w:p>
    <w:p w14:paraId="09E96ED6" w14:textId="77777777" w:rsidR="004826E3" w:rsidRDefault="004826E3" w:rsidP="004826E3">
      <w:pPr>
        <w:rPr>
          <w:noProof/>
          <w:color w:val="007DEB" w:themeColor="background2" w:themeShade="80"/>
          <w:sz w:val="16"/>
          <w:szCs w:val="16"/>
        </w:rPr>
      </w:pPr>
      <w:r>
        <w:rPr>
          <w:noProof/>
          <w:color w:val="007DEB" w:themeColor="background2" w:themeShade="80"/>
          <w:sz w:val="16"/>
          <w:szCs w:val="16"/>
        </w:rPr>
        <w:tab/>
        <w:t>N[i]=4*x;</w:t>
      </w:r>
    </w:p>
    <w:p w14:paraId="5B4DCEFF" w14:textId="77777777" w:rsidR="004826E3" w:rsidRDefault="004826E3" w:rsidP="004826E3">
      <w:pPr>
        <w:rPr>
          <w:noProof/>
          <w:color w:val="007DEB" w:themeColor="background2" w:themeShade="80"/>
          <w:sz w:val="16"/>
          <w:szCs w:val="16"/>
        </w:rPr>
      </w:pPr>
      <w:r>
        <w:rPr>
          <w:noProof/>
          <w:color w:val="007DEB" w:themeColor="background2" w:themeShade="80"/>
          <w:sz w:val="16"/>
          <w:szCs w:val="16"/>
        </w:rPr>
        <w:tab/>
        <w:t>I++;</w:t>
      </w:r>
    </w:p>
    <w:p w14:paraId="530B02DF" w14:textId="77777777" w:rsidR="004826E3" w:rsidRDefault="004826E3" w:rsidP="004826E3">
      <w:pPr>
        <w:ind w:firstLine="720"/>
        <w:rPr>
          <w:noProof/>
          <w:color w:val="007DEB" w:themeColor="background2" w:themeShade="80"/>
          <w:sz w:val="16"/>
          <w:szCs w:val="16"/>
        </w:rPr>
      </w:pPr>
      <w:r>
        <w:rPr>
          <w:noProof/>
          <w:color w:val="007DEB" w:themeColor="background2" w:themeShade="80"/>
          <w:sz w:val="16"/>
          <w:szCs w:val="16"/>
        </w:rPr>
        <w:t>X+=4;}</w:t>
      </w:r>
    </w:p>
    <w:p w14:paraId="687A16FA" w14:textId="77777777" w:rsidR="004826E3" w:rsidRDefault="004826E3" w:rsidP="004826E3">
      <w:pPr>
        <w:rPr>
          <w:noProof/>
          <w:color w:val="007DEB" w:themeColor="background2" w:themeShade="80"/>
          <w:sz w:val="16"/>
          <w:szCs w:val="16"/>
        </w:rPr>
      </w:pPr>
      <w:r>
        <w:rPr>
          <w:noProof/>
          <w:color w:val="007DEB" w:themeColor="background2" w:themeShade="80"/>
          <w:sz w:val="16"/>
          <w:szCs w:val="16"/>
        </w:rPr>
        <w:t>Int m=0;</w:t>
      </w:r>
    </w:p>
    <w:p w14:paraId="2ED0593A" w14:textId="77777777" w:rsidR="004826E3" w:rsidRDefault="004826E3" w:rsidP="004826E3">
      <w:pPr>
        <w:rPr>
          <w:noProof/>
          <w:color w:val="007DEB" w:themeColor="background2" w:themeShade="80"/>
          <w:sz w:val="16"/>
          <w:szCs w:val="16"/>
        </w:rPr>
      </w:pPr>
      <w:r>
        <w:rPr>
          <w:noProof/>
          <w:color w:val="007DEB" w:themeColor="background2" w:themeShade="80"/>
          <w:sz w:val="16"/>
          <w:szCs w:val="16"/>
        </w:rPr>
        <w:t>X=0;i=0;</w:t>
      </w:r>
    </w:p>
    <w:p w14:paraId="09FBC8D6" w14:textId="77777777" w:rsidR="004826E3" w:rsidRDefault="004826E3" w:rsidP="004826E3">
      <w:pPr>
        <w:rPr>
          <w:noProof/>
          <w:color w:val="007DEB" w:themeColor="background2" w:themeShade="80"/>
          <w:sz w:val="16"/>
          <w:szCs w:val="16"/>
        </w:rPr>
      </w:pPr>
      <w:r>
        <w:rPr>
          <w:noProof/>
          <w:color w:val="007DEB" w:themeColor="background2" w:themeShade="80"/>
          <w:sz w:val="16"/>
          <w:szCs w:val="16"/>
        </w:rPr>
        <w:t>While(x&lt;y){</w:t>
      </w:r>
    </w:p>
    <w:p w14:paraId="1B546727" w14:textId="77777777" w:rsidR="004826E3" w:rsidRDefault="004826E3" w:rsidP="004826E3">
      <w:pPr>
        <w:rPr>
          <w:noProof/>
          <w:color w:val="007DEB" w:themeColor="background2" w:themeShade="80"/>
          <w:sz w:val="16"/>
          <w:szCs w:val="16"/>
        </w:rPr>
      </w:pPr>
      <w:r>
        <w:rPr>
          <w:noProof/>
          <w:color w:val="007DEB" w:themeColor="background2" w:themeShade="80"/>
          <w:sz w:val="16"/>
          <w:szCs w:val="16"/>
        </w:rPr>
        <w:tab/>
        <w:t>M+=n[i];</w:t>
      </w:r>
    </w:p>
    <w:p w14:paraId="1005F97F" w14:textId="77777777" w:rsidR="004826E3" w:rsidRDefault="004826E3" w:rsidP="004826E3">
      <w:pPr>
        <w:ind w:firstLine="720"/>
        <w:rPr>
          <w:noProof/>
          <w:color w:val="007DEB" w:themeColor="background2" w:themeShade="80"/>
          <w:sz w:val="16"/>
          <w:szCs w:val="16"/>
        </w:rPr>
      </w:pPr>
      <w:r>
        <w:rPr>
          <w:noProof/>
          <w:color w:val="007DEB" w:themeColor="background2" w:themeShade="80"/>
          <w:sz w:val="16"/>
          <w:szCs w:val="16"/>
        </w:rPr>
        <w:t>X+=4;</w:t>
      </w:r>
    </w:p>
    <w:p w14:paraId="504124B3" w14:textId="77777777" w:rsidR="004826E3" w:rsidRPr="0079350D" w:rsidRDefault="004826E3" w:rsidP="004826E3">
      <w:pPr>
        <w:ind w:firstLine="720"/>
        <w:rPr>
          <w:noProof/>
          <w:color w:val="007DEB" w:themeColor="background2" w:themeShade="80"/>
          <w:sz w:val="16"/>
          <w:szCs w:val="16"/>
        </w:rPr>
      </w:pPr>
      <w:r>
        <w:rPr>
          <w:noProof/>
          <w:color w:val="007DEB" w:themeColor="background2" w:themeShade="80"/>
          <w:sz w:val="16"/>
          <w:szCs w:val="16"/>
        </w:rPr>
        <w:t>I++;}}</w:t>
      </w:r>
    </w:p>
    <w:p w14:paraId="70959CAE" w14:textId="26518E75" w:rsidR="00657A0E" w:rsidRDefault="00657A0E" w:rsidP="0054398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D88BA45" wp14:editId="556F3503">
            <wp:extent cx="6454140" cy="6448425"/>
            <wp:effectExtent l="0" t="0" r="381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56920" cy="645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D43B" w14:textId="1BA6F6B0" w:rsidR="00657A0E" w:rsidRDefault="00657A0E" w:rsidP="0054398B">
      <w:pPr>
        <w:rPr>
          <w:noProof/>
          <w:color w:val="007DEB" w:themeColor="background2" w:themeShade="80"/>
          <w:sz w:val="32"/>
          <w:szCs w:val="32"/>
        </w:rPr>
      </w:pPr>
    </w:p>
    <w:p w14:paraId="6F5285A4" w14:textId="4BDDDE43" w:rsidR="00657A0E" w:rsidRDefault="00657A0E" w:rsidP="0054398B">
      <w:pPr>
        <w:rPr>
          <w:noProof/>
          <w:color w:val="007DEB" w:themeColor="background2" w:themeShade="80"/>
          <w:sz w:val="32"/>
          <w:szCs w:val="32"/>
        </w:rPr>
      </w:pPr>
    </w:p>
    <w:p w14:paraId="19A48995" w14:textId="583ED96B" w:rsidR="00657A0E" w:rsidRDefault="00657A0E" w:rsidP="0054398B">
      <w:pPr>
        <w:rPr>
          <w:noProof/>
          <w:color w:val="007DEB" w:themeColor="background2" w:themeShade="80"/>
          <w:sz w:val="32"/>
          <w:szCs w:val="32"/>
        </w:rPr>
      </w:pPr>
    </w:p>
    <w:p w14:paraId="54385F9A" w14:textId="77777777" w:rsidR="009356A9" w:rsidRDefault="00657A0E" w:rsidP="0054398B">
      <w:pPr>
        <w:rPr>
          <w:noProof/>
          <w:color w:val="007DEB" w:themeColor="background2" w:themeShade="80"/>
          <w:sz w:val="32"/>
          <w:szCs w:val="32"/>
        </w:rPr>
      </w:pPr>
      <w:r>
        <w:rPr>
          <w:noProof/>
          <w:color w:val="007DEB" w:themeColor="background2" w:themeShade="80"/>
          <w:sz w:val="32"/>
          <w:szCs w:val="32"/>
        </w:rPr>
        <w:lastRenderedPageBreak/>
        <w:t>6-</w:t>
      </w:r>
    </w:p>
    <w:p w14:paraId="76CB0A30" w14:textId="44E20A13" w:rsidR="009356A9" w:rsidRDefault="00657A0E" w:rsidP="0054398B">
      <w:pPr>
        <w:rPr>
          <w:noProof/>
        </w:rPr>
      </w:pPr>
      <w:r w:rsidRPr="00657A0E">
        <w:rPr>
          <w:noProof/>
        </w:rPr>
        <w:t xml:space="preserve"> </w:t>
      </w:r>
      <w:r w:rsidR="009356A9">
        <w:rPr>
          <w:noProof/>
        </w:rPr>
        <w:t xml:space="preserve">Void </w:t>
      </w:r>
      <w:r w:rsidR="009D3CB4">
        <w:rPr>
          <w:noProof/>
        </w:rPr>
        <w:t>f(</w:t>
      </w:r>
      <w:r w:rsidR="009356A9">
        <w:rPr>
          <w:noProof/>
        </w:rPr>
        <w:t>)</w:t>
      </w:r>
    </w:p>
    <w:p w14:paraId="3C5B8676" w14:textId="2173E954" w:rsidR="009D3CB4" w:rsidRDefault="009356A9" w:rsidP="0054398B">
      <w:pPr>
        <w:rPr>
          <w:noProof/>
        </w:rPr>
      </w:pPr>
      <w:r>
        <w:rPr>
          <w:noProof/>
        </w:rPr>
        <w:t>{</w:t>
      </w:r>
    </w:p>
    <w:p w14:paraId="651C4098" w14:textId="0A355BBD" w:rsidR="009356A9" w:rsidRDefault="009356A9" w:rsidP="0054398B">
      <w:pPr>
        <w:rPr>
          <w:noProof/>
        </w:rPr>
      </w:pPr>
      <w:r>
        <w:rPr>
          <w:noProof/>
        </w:rPr>
        <w:t>int x=15;</w:t>
      </w:r>
    </w:p>
    <w:p w14:paraId="47AAA790" w14:textId="4A2AC560" w:rsidR="009356A9" w:rsidRDefault="009356A9" w:rsidP="0054398B">
      <w:pPr>
        <w:rPr>
          <w:noProof/>
        </w:rPr>
      </w:pPr>
      <w:r>
        <w:rPr>
          <w:noProof/>
        </w:rPr>
        <w:t>int y=5;</w:t>
      </w:r>
    </w:p>
    <w:p w14:paraId="7E0812D7" w14:textId="6C6D647A" w:rsidR="009356A9" w:rsidRDefault="009356A9" w:rsidP="0054398B">
      <w:pPr>
        <w:rPr>
          <w:noProof/>
        </w:rPr>
      </w:pPr>
      <w:r>
        <w:rPr>
          <w:noProof/>
        </w:rPr>
        <w:t>int n=x-y;</w:t>
      </w:r>
    </w:p>
    <w:p w14:paraId="3BB495DB" w14:textId="2AB85734" w:rsidR="009356A9" w:rsidRDefault="009356A9" w:rsidP="0054398B">
      <w:pPr>
        <w:rPr>
          <w:noProof/>
        </w:rPr>
      </w:pPr>
      <w:r>
        <w:rPr>
          <w:noProof/>
        </w:rPr>
        <w:t>if(n!=10)</w:t>
      </w:r>
    </w:p>
    <w:p w14:paraId="7CF6317D" w14:textId="0C8F1C7E" w:rsidR="009356A9" w:rsidRDefault="009356A9" w:rsidP="0054398B">
      <w:pPr>
        <w:rPr>
          <w:noProof/>
        </w:rPr>
      </w:pPr>
      <w:r>
        <w:rPr>
          <w:noProof/>
        </w:rPr>
        <w:tab/>
        <w:t>int m=28|80;</w:t>
      </w:r>
    </w:p>
    <w:p w14:paraId="6944BB41" w14:textId="19E5E55B" w:rsidR="009356A9" w:rsidRDefault="009356A9" w:rsidP="0054398B">
      <w:pPr>
        <w:rPr>
          <w:noProof/>
        </w:rPr>
      </w:pPr>
      <w:r>
        <w:rPr>
          <w:noProof/>
        </w:rPr>
        <w:t>else   {    m=8;</w:t>
      </w:r>
    </w:p>
    <w:p w14:paraId="6EBD9E08" w14:textId="07374697" w:rsidR="009356A9" w:rsidRDefault="009356A9" w:rsidP="0054398B">
      <w:pPr>
        <w:rPr>
          <w:noProof/>
        </w:rPr>
      </w:pPr>
      <w:r>
        <w:rPr>
          <w:noProof/>
        </w:rPr>
        <w:tab/>
        <w:t>if(m&lt;14)</w:t>
      </w:r>
    </w:p>
    <w:p w14:paraId="6E9BC34E" w14:textId="08D89B63" w:rsidR="009356A9" w:rsidRDefault="009356A9" w:rsidP="0054398B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int p=1;</w:t>
      </w:r>
    </w:p>
    <w:p w14:paraId="10F5DEB1" w14:textId="77777777" w:rsidR="009356A9" w:rsidRDefault="009356A9" w:rsidP="0054398B">
      <w:pPr>
        <w:rPr>
          <w:noProof/>
        </w:rPr>
      </w:pPr>
      <w:r>
        <w:rPr>
          <w:noProof/>
        </w:rPr>
        <w:tab/>
        <w:t>else int p=0;}</w:t>
      </w:r>
    </w:p>
    <w:p w14:paraId="78CDD571" w14:textId="6652C8FF" w:rsidR="009356A9" w:rsidRDefault="009356A9" w:rsidP="0054398B">
      <w:pPr>
        <w:rPr>
          <w:noProof/>
        </w:rPr>
      </w:pPr>
      <w:r>
        <w:rPr>
          <w:noProof/>
        </w:rPr>
        <w:t>}</w:t>
      </w:r>
    </w:p>
    <w:p w14:paraId="7E27B1DD" w14:textId="237E38F3" w:rsidR="00657A0E" w:rsidRDefault="00657A0E" w:rsidP="0054398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955BB05" wp14:editId="3E50164A">
            <wp:extent cx="6335395" cy="622935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5395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8499" w14:textId="556920E4" w:rsidR="00AB7DD5" w:rsidRDefault="00AB7DD5" w:rsidP="0054398B">
      <w:pPr>
        <w:rPr>
          <w:noProof/>
          <w:color w:val="007DEB" w:themeColor="background2" w:themeShade="80"/>
          <w:sz w:val="32"/>
          <w:szCs w:val="32"/>
        </w:rPr>
      </w:pPr>
    </w:p>
    <w:p w14:paraId="3ECE338D" w14:textId="55554DA8" w:rsidR="00DA5C55" w:rsidRDefault="00DA5C55" w:rsidP="0054398B">
      <w:pPr>
        <w:rPr>
          <w:noProof/>
          <w:color w:val="007DEB" w:themeColor="background2" w:themeShade="80"/>
          <w:sz w:val="32"/>
          <w:szCs w:val="32"/>
        </w:rPr>
      </w:pPr>
    </w:p>
    <w:p w14:paraId="013ACDFA" w14:textId="47FC8E9E" w:rsidR="00AB7DD5" w:rsidRDefault="00AB7DD5" w:rsidP="0054398B">
      <w:pPr>
        <w:rPr>
          <w:noProof/>
          <w:color w:val="007DEB" w:themeColor="background2" w:themeShade="80"/>
          <w:sz w:val="32"/>
          <w:szCs w:val="32"/>
        </w:rPr>
      </w:pPr>
    </w:p>
    <w:p w14:paraId="3EF80FFA" w14:textId="4D89C130" w:rsidR="00AB7DD5" w:rsidRDefault="00AB7DD5" w:rsidP="0054398B">
      <w:pPr>
        <w:rPr>
          <w:noProof/>
          <w:color w:val="007DEB" w:themeColor="background2" w:themeShade="80"/>
          <w:sz w:val="32"/>
          <w:szCs w:val="32"/>
        </w:rPr>
      </w:pPr>
    </w:p>
    <w:p w14:paraId="35644AB7" w14:textId="109DF777" w:rsidR="0091046E" w:rsidRPr="00C838E6" w:rsidRDefault="0091046E" w:rsidP="0091046E">
      <w:pPr>
        <w:rPr>
          <w:rFonts w:asciiTheme="minorBidi" w:hAnsiTheme="minorBidi"/>
          <w:b/>
          <w:bCs/>
          <w:sz w:val="28"/>
          <w:szCs w:val="28"/>
          <w:u w:val="single"/>
        </w:rPr>
      </w:pPr>
      <w:r>
        <w:rPr>
          <w:noProof/>
          <w:color w:val="007DEB" w:themeColor="background2" w:themeShade="80"/>
          <w:sz w:val="32"/>
          <w:szCs w:val="32"/>
        </w:rPr>
        <w:lastRenderedPageBreak/>
        <w:t>6-</w:t>
      </w:r>
      <w:r w:rsidRPr="0091046E">
        <w:rPr>
          <w:rFonts w:asciiTheme="minorBidi" w:hAnsiTheme="minorBidi"/>
          <w:color w:val="007DEB" w:themeColor="background2" w:themeShade="80"/>
          <w:sz w:val="32"/>
          <w:szCs w:val="32"/>
          <w:u w:val="single"/>
        </w:rPr>
        <w:t>Assumptions</w:t>
      </w:r>
    </w:p>
    <w:p w14:paraId="63932CF7" w14:textId="77777777" w:rsidR="0091046E" w:rsidRPr="00C838E6" w:rsidRDefault="0091046E" w:rsidP="0091046E">
      <w:pPr>
        <w:jc w:val="mediumKashida"/>
        <w:rPr>
          <w:sz w:val="28"/>
          <w:szCs w:val="28"/>
        </w:rPr>
      </w:pPr>
      <w:r w:rsidRPr="00C838E6">
        <w:rPr>
          <w:sz w:val="28"/>
          <w:szCs w:val="28"/>
        </w:rPr>
        <w:t xml:space="preserve">1. </w:t>
      </w:r>
      <w:r>
        <w:rPr>
          <w:sz w:val="28"/>
          <w:szCs w:val="28"/>
        </w:rPr>
        <w:t>Operation name</w:t>
      </w:r>
      <w:r w:rsidRPr="00C838E6">
        <w:rPr>
          <w:sz w:val="28"/>
          <w:szCs w:val="28"/>
        </w:rPr>
        <w:t xml:space="preserve"> </w:t>
      </w:r>
      <w:r>
        <w:rPr>
          <w:sz w:val="28"/>
          <w:szCs w:val="28"/>
        </w:rPr>
        <w:t>is</w:t>
      </w:r>
      <w:r w:rsidRPr="00C838E6">
        <w:rPr>
          <w:sz w:val="28"/>
          <w:szCs w:val="28"/>
        </w:rPr>
        <w:t xml:space="preserve"> separated from the </w:t>
      </w:r>
      <w:r>
        <w:rPr>
          <w:sz w:val="28"/>
          <w:szCs w:val="28"/>
        </w:rPr>
        <w:t>rest of instructions</w:t>
      </w:r>
      <w:r w:rsidRPr="00C838E6">
        <w:rPr>
          <w:sz w:val="28"/>
          <w:szCs w:val="28"/>
        </w:rPr>
        <w:t xml:space="preserve"> by commas, not spaces.</w:t>
      </w:r>
    </w:p>
    <w:p w14:paraId="2030DB72" w14:textId="77777777" w:rsidR="0091046E" w:rsidRDefault="0091046E" w:rsidP="0091046E">
      <w:pPr>
        <w:jc w:val="mediumKashida"/>
        <w:rPr>
          <w:rFonts w:asciiTheme="minorBidi" w:hAnsiTheme="minorBidi"/>
          <w:b/>
          <w:bCs/>
          <w:sz w:val="28"/>
          <w:szCs w:val="28"/>
        </w:rPr>
      </w:pPr>
      <w:r>
        <w:rPr>
          <w:rFonts w:asciiTheme="minorBidi" w:hAnsiTheme="minorBidi"/>
          <w:b/>
          <w:bCs/>
          <w:sz w:val="28"/>
          <w:szCs w:val="28"/>
        </w:rPr>
        <w:t xml:space="preserve">For example: </w:t>
      </w:r>
      <w:proofErr w:type="spellStart"/>
      <w:r w:rsidRPr="001D1B15">
        <w:rPr>
          <w:rFonts w:asciiTheme="minorBidi" w:hAnsiTheme="minorBidi"/>
          <w:b/>
          <w:bCs/>
          <w:sz w:val="28"/>
          <w:szCs w:val="28"/>
        </w:rPr>
        <w:t>add</w:t>
      </w:r>
      <w:proofErr w:type="gramStart"/>
      <w:r w:rsidRPr="001D1B15">
        <w:rPr>
          <w:rFonts w:asciiTheme="minorBidi" w:hAnsiTheme="minorBidi"/>
          <w:b/>
          <w:bCs/>
          <w:sz w:val="28"/>
          <w:szCs w:val="28"/>
        </w:rPr>
        <w:t>,rd,rs,rt</w:t>
      </w:r>
      <w:proofErr w:type="spellEnd"/>
      <w:proofErr w:type="gramEnd"/>
    </w:p>
    <w:p w14:paraId="0D5F647B" w14:textId="77777777" w:rsidR="0091046E" w:rsidRPr="001D1B15" w:rsidRDefault="0091046E" w:rsidP="0091046E">
      <w:pPr>
        <w:jc w:val="mediumKashida"/>
        <w:rPr>
          <w:rFonts w:asciiTheme="minorBidi" w:hAnsiTheme="minorBidi"/>
          <w:b/>
          <w:bCs/>
          <w:sz w:val="28"/>
          <w:szCs w:val="28"/>
        </w:rPr>
      </w:pPr>
      <w:r>
        <w:rPr>
          <w:rFonts w:asciiTheme="minorBidi" w:hAnsiTheme="minorBidi"/>
          <w:b/>
          <w:bCs/>
          <w:sz w:val="28"/>
          <w:szCs w:val="28"/>
        </w:rPr>
        <w:t>instead of</w:t>
      </w:r>
      <w:r w:rsidRPr="001D1B15">
        <w:rPr>
          <w:rFonts w:asciiTheme="minorBidi" w:hAnsiTheme="minorBidi"/>
          <w:b/>
          <w:bCs/>
          <w:sz w:val="28"/>
          <w:szCs w:val="28"/>
        </w:rPr>
        <w:t xml:space="preserve">: add </w:t>
      </w:r>
      <w:proofErr w:type="spellStart"/>
      <w:r w:rsidRPr="001D1B15">
        <w:rPr>
          <w:rFonts w:asciiTheme="minorBidi" w:hAnsiTheme="minorBidi"/>
          <w:b/>
          <w:bCs/>
          <w:sz w:val="28"/>
          <w:szCs w:val="28"/>
        </w:rPr>
        <w:t>rd</w:t>
      </w:r>
      <w:proofErr w:type="spellEnd"/>
      <w:r w:rsidRPr="001D1B15">
        <w:rPr>
          <w:rFonts w:asciiTheme="minorBidi" w:hAnsiTheme="minorBidi"/>
          <w:b/>
          <w:bCs/>
          <w:sz w:val="28"/>
          <w:szCs w:val="28"/>
        </w:rPr>
        <w:t xml:space="preserve">, </w:t>
      </w:r>
      <w:proofErr w:type="spellStart"/>
      <w:r w:rsidRPr="001D1B15">
        <w:rPr>
          <w:rFonts w:asciiTheme="minorBidi" w:hAnsiTheme="minorBidi"/>
          <w:b/>
          <w:bCs/>
          <w:sz w:val="28"/>
          <w:szCs w:val="28"/>
        </w:rPr>
        <w:t>rs</w:t>
      </w:r>
      <w:proofErr w:type="spellEnd"/>
      <w:r w:rsidRPr="001D1B15">
        <w:rPr>
          <w:rFonts w:asciiTheme="minorBidi" w:hAnsiTheme="minorBidi"/>
          <w:b/>
          <w:bCs/>
          <w:sz w:val="28"/>
          <w:szCs w:val="28"/>
        </w:rPr>
        <w:t xml:space="preserve">, </w:t>
      </w:r>
      <w:proofErr w:type="spellStart"/>
      <w:r w:rsidRPr="001D1B15">
        <w:rPr>
          <w:rFonts w:asciiTheme="minorBidi" w:hAnsiTheme="minorBidi"/>
          <w:b/>
          <w:bCs/>
          <w:sz w:val="28"/>
          <w:szCs w:val="28"/>
        </w:rPr>
        <w:t>rt</w:t>
      </w:r>
      <w:proofErr w:type="spellEnd"/>
    </w:p>
    <w:p w14:paraId="1F9E81C7" w14:textId="77777777" w:rsidR="0091046E" w:rsidRPr="00C838E6" w:rsidRDefault="0091046E" w:rsidP="0091046E">
      <w:pPr>
        <w:jc w:val="mediumKashida"/>
        <w:rPr>
          <w:sz w:val="28"/>
          <w:szCs w:val="28"/>
        </w:rPr>
      </w:pPr>
      <w:r w:rsidRPr="00C838E6">
        <w:rPr>
          <w:sz w:val="28"/>
          <w:szCs w:val="28"/>
        </w:rPr>
        <w:t>2. The instructions format is somewhat different from the mars instructions format. The format for memory instructions is as follows:</w:t>
      </w:r>
    </w:p>
    <w:p w14:paraId="1EE56086" w14:textId="77777777" w:rsidR="0091046E" w:rsidRDefault="0091046E" w:rsidP="0091046E">
      <w:pPr>
        <w:jc w:val="mediumKashida"/>
        <w:rPr>
          <w:b/>
          <w:bCs/>
          <w:sz w:val="36"/>
          <w:szCs w:val="36"/>
        </w:rPr>
      </w:pPr>
      <w:proofErr w:type="spellStart"/>
      <w:proofErr w:type="gramStart"/>
      <w:r w:rsidRPr="00625607">
        <w:rPr>
          <w:b/>
          <w:bCs/>
          <w:sz w:val="36"/>
          <w:szCs w:val="36"/>
        </w:rPr>
        <w:t>sw,</w:t>
      </w:r>
      <w:proofErr w:type="gramEnd"/>
      <w:r w:rsidRPr="00625607">
        <w:rPr>
          <w:b/>
          <w:bCs/>
          <w:sz w:val="36"/>
          <w:szCs w:val="36"/>
        </w:rPr>
        <w:t>rd,rt,offset</w:t>
      </w:r>
      <w:proofErr w:type="spellEnd"/>
    </w:p>
    <w:p w14:paraId="60B4B51E" w14:textId="77777777" w:rsidR="0091046E" w:rsidRPr="00C838E6" w:rsidRDefault="0091046E" w:rsidP="0091046E">
      <w:pPr>
        <w:jc w:val="mediumKashida"/>
        <w:rPr>
          <w:sz w:val="28"/>
          <w:szCs w:val="28"/>
        </w:rPr>
      </w:pPr>
      <w:r w:rsidRPr="00C838E6">
        <w:rPr>
          <w:sz w:val="28"/>
          <w:szCs w:val="28"/>
        </w:rPr>
        <w:t>3. The stack pointer’s increas</w:t>
      </w:r>
      <w:r>
        <w:rPr>
          <w:sz w:val="28"/>
          <w:szCs w:val="28"/>
        </w:rPr>
        <w:t>ing</w:t>
      </w:r>
      <w:r w:rsidRPr="00C838E6">
        <w:rPr>
          <w:sz w:val="28"/>
          <w:szCs w:val="28"/>
        </w:rPr>
        <w:t xml:space="preserve"> direction is reversed (For example, to add data to the memory, stack pointer should be incremented, not decremented)</w:t>
      </w:r>
      <w:r>
        <w:rPr>
          <w:sz w:val="28"/>
          <w:szCs w:val="28"/>
        </w:rPr>
        <w:t>.</w:t>
      </w:r>
    </w:p>
    <w:p w14:paraId="0F9521D5" w14:textId="44F7AA00" w:rsidR="0091046E" w:rsidRDefault="0091046E" w:rsidP="0091046E">
      <w:pPr>
        <w:jc w:val="mediumKashida"/>
        <w:rPr>
          <w:sz w:val="28"/>
          <w:szCs w:val="28"/>
        </w:rPr>
      </w:pPr>
      <w:r w:rsidRPr="00C838E6">
        <w:rPr>
          <w:sz w:val="28"/>
          <w:szCs w:val="28"/>
        </w:rPr>
        <w:t>4. Labels should not be followed by anything in the same line, instructions are written in a new line.</w:t>
      </w:r>
    </w:p>
    <w:p w14:paraId="6C419DDC" w14:textId="1D1DF111" w:rsidR="004826E3" w:rsidRDefault="004826E3" w:rsidP="0091046E">
      <w:pPr>
        <w:jc w:val="mediumKashida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proofErr w:type="gramStart"/>
      <w:r>
        <w:rPr>
          <w:sz w:val="28"/>
          <w:szCs w:val="28"/>
        </w:rPr>
        <w:t>you</w:t>
      </w:r>
      <w:proofErr w:type="gramEnd"/>
      <w:r>
        <w:rPr>
          <w:sz w:val="28"/>
          <w:szCs w:val="28"/>
        </w:rPr>
        <w:t xml:space="preserve"> cant run two programs after each other you must close the assembler first and reopen it.</w:t>
      </w:r>
    </w:p>
    <w:p w14:paraId="23926B51" w14:textId="04045602" w:rsidR="0091046E" w:rsidRDefault="0091046E" w:rsidP="0054398B">
      <w:pPr>
        <w:rPr>
          <w:noProof/>
          <w:color w:val="007DEB" w:themeColor="background2" w:themeShade="80"/>
          <w:sz w:val="32"/>
          <w:szCs w:val="32"/>
        </w:rPr>
      </w:pPr>
    </w:p>
    <w:p w14:paraId="4130879E" w14:textId="3ED59A6F" w:rsidR="00AB7DD5" w:rsidRDefault="0091046E" w:rsidP="0054398B">
      <w:pPr>
        <w:rPr>
          <w:noProof/>
          <w:color w:val="007DEB" w:themeColor="background2" w:themeShade="80"/>
          <w:sz w:val="32"/>
          <w:szCs w:val="32"/>
        </w:rPr>
      </w:pPr>
      <w:r>
        <w:rPr>
          <w:noProof/>
          <w:color w:val="007DEB" w:themeColor="background2" w:themeShade="80"/>
          <w:sz w:val="32"/>
          <w:szCs w:val="32"/>
        </w:rPr>
        <w:t>7</w:t>
      </w:r>
      <w:r w:rsidR="00AB7DD5">
        <w:rPr>
          <w:noProof/>
          <w:color w:val="007DEB" w:themeColor="background2" w:themeShade="80"/>
          <w:sz w:val="32"/>
          <w:szCs w:val="32"/>
        </w:rPr>
        <w:t>-Work:</w:t>
      </w:r>
    </w:p>
    <w:p w14:paraId="4A793F1F" w14:textId="77777777" w:rsidR="0091046E" w:rsidRPr="00C838E6" w:rsidRDefault="0091046E" w:rsidP="0091046E">
      <w:pPr>
        <w:jc w:val="mediumKashida"/>
        <w:rPr>
          <w:rFonts w:asciiTheme="minorBidi" w:hAnsiTheme="minorBidi"/>
          <w:sz w:val="28"/>
          <w:szCs w:val="28"/>
        </w:rPr>
      </w:pPr>
      <w:r w:rsidRPr="00C838E6">
        <w:rPr>
          <w:rFonts w:asciiTheme="minorBidi" w:hAnsiTheme="minorBidi"/>
          <w:sz w:val="28"/>
          <w:szCs w:val="28"/>
        </w:rPr>
        <w:t>This project was distributed among the team members in the following way:</w:t>
      </w:r>
    </w:p>
    <w:p w14:paraId="287775E2" w14:textId="1C17E21C" w:rsidR="0091046E" w:rsidRDefault="0091046E" w:rsidP="0091046E">
      <w:pPr>
        <w:jc w:val="mediumKashida"/>
        <w:rPr>
          <w:rFonts w:asciiTheme="minorBidi" w:hAnsiTheme="minorBidi"/>
          <w:b/>
          <w:bCs/>
          <w:sz w:val="28"/>
          <w:szCs w:val="28"/>
          <w:u w:val="single"/>
        </w:rPr>
      </w:pPr>
      <w:r w:rsidRPr="00C838E6">
        <w:rPr>
          <w:rFonts w:asciiTheme="minorBidi" w:hAnsiTheme="minorBidi"/>
          <w:b/>
          <w:bCs/>
          <w:sz w:val="28"/>
          <w:szCs w:val="28"/>
          <w:u w:val="single"/>
        </w:rPr>
        <w:t>Medhat Ashraf Abdo</w:t>
      </w:r>
      <w:r>
        <w:rPr>
          <w:rFonts w:asciiTheme="minorBidi" w:hAnsiTheme="minorBidi"/>
          <w:b/>
          <w:bCs/>
          <w:sz w:val="28"/>
          <w:szCs w:val="28"/>
          <w:u w:val="single"/>
        </w:rPr>
        <w:t>:</w:t>
      </w:r>
    </w:p>
    <w:p w14:paraId="09F22EFB" w14:textId="10AA3A35" w:rsidR="0091046E" w:rsidRPr="0091046E" w:rsidRDefault="0091046E" w:rsidP="0091046E">
      <w:pPr>
        <w:jc w:val="mediumKashida"/>
        <w:rPr>
          <w:rFonts w:asciiTheme="minorBidi" w:hAnsiTheme="minorBidi"/>
          <w:sz w:val="24"/>
          <w:szCs w:val="24"/>
        </w:rPr>
      </w:pPr>
      <w:proofErr w:type="spellStart"/>
      <w:r w:rsidRPr="0091046E">
        <w:rPr>
          <w:rFonts w:asciiTheme="minorBidi" w:hAnsiTheme="minorBidi"/>
          <w:sz w:val="24"/>
          <w:szCs w:val="24"/>
        </w:rPr>
        <w:t>GUI</w:t>
      </w:r>
      <w:proofErr w:type="gramStart"/>
      <w:r w:rsidRPr="0091046E">
        <w:rPr>
          <w:rFonts w:asciiTheme="minorBidi" w:hAnsiTheme="minorBidi"/>
          <w:sz w:val="24"/>
          <w:szCs w:val="24"/>
        </w:rPr>
        <w:t>,instruction</w:t>
      </w:r>
      <w:proofErr w:type="spellEnd"/>
      <w:proofErr w:type="gramEnd"/>
      <w:r w:rsidRPr="0091046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91046E">
        <w:rPr>
          <w:rFonts w:asciiTheme="minorBidi" w:hAnsiTheme="minorBidi"/>
          <w:sz w:val="24"/>
          <w:szCs w:val="24"/>
        </w:rPr>
        <w:t>memory,instructions,parse,sift</w:t>
      </w:r>
      <w:proofErr w:type="spellEnd"/>
      <w:r w:rsidRPr="0091046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91046E">
        <w:rPr>
          <w:rFonts w:asciiTheme="minorBidi" w:hAnsiTheme="minorBidi"/>
          <w:sz w:val="24"/>
          <w:szCs w:val="24"/>
        </w:rPr>
        <w:t>lift,labels,testing</w:t>
      </w:r>
      <w:proofErr w:type="spellEnd"/>
      <w:r w:rsidRPr="0091046E">
        <w:rPr>
          <w:rFonts w:asciiTheme="minorBidi" w:hAnsiTheme="minorBidi"/>
          <w:sz w:val="24"/>
          <w:szCs w:val="24"/>
        </w:rPr>
        <w:t xml:space="preserve"> ,report</w:t>
      </w:r>
      <w:r w:rsidR="00492703">
        <w:rPr>
          <w:rFonts w:asciiTheme="minorBidi" w:hAnsiTheme="minorBidi"/>
          <w:sz w:val="24"/>
          <w:szCs w:val="24"/>
        </w:rPr>
        <w:t>.</w:t>
      </w:r>
    </w:p>
    <w:p w14:paraId="2B00F86D" w14:textId="5B4A0EC8" w:rsidR="0091046E" w:rsidRDefault="0091046E" w:rsidP="0091046E">
      <w:pPr>
        <w:jc w:val="mediumKashida"/>
        <w:rPr>
          <w:rFonts w:asciiTheme="minorBidi" w:hAnsiTheme="minorBidi"/>
          <w:b/>
          <w:bCs/>
          <w:sz w:val="28"/>
          <w:szCs w:val="28"/>
          <w:u w:val="single"/>
        </w:rPr>
      </w:pPr>
      <w:proofErr w:type="spellStart"/>
      <w:r w:rsidRPr="00C838E6">
        <w:rPr>
          <w:rFonts w:asciiTheme="minorBidi" w:hAnsiTheme="minorBidi"/>
          <w:b/>
          <w:bCs/>
          <w:sz w:val="28"/>
          <w:szCs w:val="28"/>
          <w:u w:val="single"/>
        </w:rPr>
        <w:t>Hazem</w:t>
      </w:r>
      <w:proofErr w:type="spellEnd"/>
      <w:r w:rsidRPr="00C838E6">
        <w:rPr>
          <w:rFonts w:asciiTheme="minorBidi" w:hAnsiTheme="minorBidi"/>
          <w:b/>
          <w:bCs/>
          <w:sz w:val="28"/>
          <w:szCs w:val="28"/>
          <w:u w:val="single"/>
        </w:rPr>
        <w:t xml:space="preserve"> Hamada </w:t>
      </w:r>
      <w:proofErr w:type="spellStart"/>
      <w:r w:rsidRPr="00C838E6">
        <w:rPr>
          <w:rFonts w:asciiTheme="minorBidi" w:hAnsiTheme="minorBidi"/>
          <w:b/>
          <w:bCs/>
          <w:sz w:val="28"/>
          <w:szCs w:val="28"/>
          <w:u w:val="single"/>
        </w:rPr>
        <w:t>Abdellatif</w:t>
      </w:r>
      <w:proofErr w:type="spellEnd"/>
      <w:r>
        <w:rPr>
          <w:rFonts w:asciiTheme="minorBidi" w:hAnsiTheme="minorBidi"/>
          <w:b/>
          <w:bCs/>
          <w:sz w:val="28"/>
          <w:szCs w:val="28"/>
          <w:u w:val="single"/>
        </w:rPr>
        <w:t>:</w:t>
      </w:r>
    </w:p>
    <w:p w14:paraId="5F472BA3" w14:textId="7561D20A" w:rsidR="0091046E" w:rsidRPr="0091046E" w:rsidRDefault="0091046E" w:rsidP="0091046E">
      <w:pPr>
        <w:jc w:val="mediumKashida"/>
        <w:rPr>
          <w:rFonts w:asciiTheme="minorBidi" w:hAnsiTheme="minorBidi"/>
          <w:sz w:val="24"/>
          <w:szCs w:val="24"/>
        </w:rPr>
      </w:pPr>
      <w:r w:rsidRPr="0091046E">
        <w:rPr>
          <w:rFonts w:asciiTheme="minorBidi" w:hAnsiTheme="minorBidi"/>
          <w:sz w:val="24"/>
          <w:szCs w:val="24"/>
        </w:rPr>
        <w:t xml:space="preserve">Compile, run, next ins. Action listener, Data </w:t>
      </w:r>
      <w:proofErr w:type="gramStart"/>
      <w:r w:rsidRPr="0091046E">
        <w:rPr>
          <w:rFonts w:asciiTheme="minorBidi" w:hAnsiTheme="minorBidi"/>
          <w:sz w:val="24"/>
          <w:szCs w:val="24"/>
        </w:rPr>
        <w:t>memory</w:t>
      </w:r>
      <w:r w:rsidR="00492703">
        <w:rPr>
          <w:rFonts w:asciiTheme="minorBidi" w:hAnsiTheme="minorBidi"/>
          <w:sz w:val="24"/>
          <w:szCs w:val="24"/>
        </w:rPr>
        <w:t xml:space="preserve"> </w:t>
      </w:r>
      <w:r w:rsidRPr="0091046E">
        <w:rPr>
          <w:rFonts w:asciiTheme="minorBidi" w:hAnsiTheme="minorBidi"/>
          <w:sz w:val="24"/>
          <w:szCs w:val="24"/>
        </w:rPr>
        <w:t>,register</w:t>
      </w:r>
      <w:proofErr w:type="gramEnd"/>
      <w:r w:rsidRPr="0091046E">
        <w:rPr>
          <w:rFonts w:asciiTheme="minorBidi" w:hAnsiTheme="minorBidi"/>
          <w:sz w:val="24"/>
          <w:szCs w:val="24"/>
        </w:rPr>
        <w:t xml:space="preserve"> file,</w:t>
      </w:r>
      <w:r w:rsidR="00492703">
        <w:rPr>
          <w:rFonts w:asciiTheme="minorBidi" w:hAnsiTheme="minorBidi"/>
          <w:sz w:val="24"/>
          <w:szCs w:val="24"/>
        </w:rPr>
        <w:t xml:space="preserve"> </w:t>
      </w:r>
      <w:r w:rsidRPr="0091046E">
        <w:rPr>
          <w:rFonts w:asciiTheme="minorBidi" w:hAnsiTheme="minorBidi"/>
          <w:sz w:val="24"/>
          <w:szCs w:val="24"/>
        </w:rPr>
        <w:t>mux,</w:t>
      </w:r>
      <w:r w:rsidR="00492703">
        <w:rPr>
          <w:rFonts w:asciiTheme="minorBidi" w:hAnsiTheme="minorBidi"/>
          <w:sz w:val="24"/>
          <w:szCs w:val="24"/>
        </w:rPr>
        <w:t xml:space="preserve"> </w:t>
      </w:r>
      <w:r w:rsidRPr="0091046E">
        <w:rPr>
          <w:rFonts w:asciiTheme="minorBidi" w:hAnsiTheme="minorBidi"/>
          <w:sz w:val="24"/>
          <w:szCs w:val="24"/>
        </w:rPr>
        <w:t>PC,</w:t>
      </w:r>
      <w:r w:rsidR="00492703">
        <w:rPr>
          <w:rFonts w:asciiTheme="minorBidi" w:hAnsiTheme="minorBidi"/>
          <w:sz w:val="24"/>
          <w:szCs w:val="24"/>
        </w:rPr>
        <w:t xml:space="preserve"> </w:t>
      </w:r>
      <w:r w:rsidRPr="0091046E">
        <w:rPr>
          <w:rFonts w:asciiTheme="minorBidi" w:hAnsiTheme="minorBidi"/>
          <w:sz w:val="24"/>
          <w:szCs w:val="24"/>
        </w:rPr>
        <w:t>sign extend</w:t>
      </w:r>
      <w:r w:rsidR="00492703">
        <w:rPr>
          <w:rFonts w:asciiTheme="minorBidi" w:hAnsiTheme="minorBidi"/>
          <w:sz w:val="24"/>
          <w:szCs w:val="24"/>
        </w:rPr>
        <w:t xml:space="preserve"> </w:t>
      </w:r>
      <w:r w:rsidRPr="0091046E">
        <w:rPr>
          <w:rFonts w:asciiTheme="minorBidi" w:hAnsiTheme="minorBidi"/>
          <w:sz w:val="24"/>
          <w:szCs w:val="24"/>
        </w:rPr>
        <w:t>,testing</w:t>
      </w:r>
      <w:r w:rsidR="00492703">
        <w:rPr>
          <w:rFonts w:asciiTheme="minorBidi" w:hAnsiTheme="minorBidi"/>
          <w:sz w:val="24"/>
          <w:szCs w:val="24"/>
        </w:rPr>
        <w:t xml:space="preserve"> </w:t>
      </w:r>
      <w:r w:rsidRPr="0091046E">
        <w:rPr>
          <w:rFonts w:asciiTheme="minorBidi" w:hAnsiTheme="minorBidi"/>
          <w:sz w:val="24"/>
          <w:szCs w:val="24"/>
        </w:rPr>
        <w:t>,report</w:t>
      </w:r>
      <w:r w:rsidR="00492703">
        <w:rPr>
          <w:rFonts w:asciiTheme="minorBidi" w:hAnsiTheme="minorBidi"/>
          <w:sz w:val="24"/>
          <w:szCs w:val="24"/>
        </w:rPr>
        <w:t>.</w:t>
      </w:r>
    </w:p>
    <w:p w14:paraId="4861F557" w14:textId="27AF58A9" w:rsidR="0091046E" w:rsidRDefault="0091046E" w:rsidP="0091046E">
      <w:pPr>
        <w:jc w:val="mediumKashida"/>
        <w:rPr>
          <w:rFonts w:asciiTheme="minorBidi" w:hAnsiTheme="minorBidi"/>
          <w:b/>
          <w:bCs/>
          <w:sz w:val="28"/>
          <w:szCs w:val="28"/>
          <w:u w:val="single"/>
        </w:rPr>
      </w:pPr>
      <w:r w:rsidRPr="00C838E6">
        <w:rPr>
          <w:rFonts w:asciiTheme="minorBidi" w:hAnsiTheme="minorBidi"/>
          <w:b/>
          <w:bCs/>
          <w:sz w:val="28"/>
          <w:szCs w:val="28"/>
          <w:u w:val="single"/>
        </w:rPr>
        <w:lastRenderedPageBreak/>
        <w:t>Ahmad Abdallah Mohammad</w:t>
      </w:r>
      <w:r>
        <w:rPr>
          <w:rFonts w:asciiTheme="minorBidi" w:hAnsiTheme="minorBidi"/>
          <w:b/>
          <w:bCs/>
          <w:sz w:val="28"/>
          <w:szCs w:val="28"/>
          <w:u w:val="single"/>
        </w:rPr>
        <w:t>:</w:t>
      </w:r>
    </w:p>
    <w:p w14:paraId="54B18520" w14:textId="7BC919B2" w:rsidR="004D4DB1" w:rsidRPr="004826E3" w:rsidRDefault="0091046E" w:rsidP="004826E3">
      <w:pPr>
        <w:jc w:val="mediumKashida"/>
        <w:rPr>
          <w:rFonts w:asciiTheme="minorBidi" w:hAnsiTheme="minorBidi"/>
          <w:sz w:val="24"/>
          <w:szCs w:val="24"/>
        </w:rPr>
      </w:pPr>
      <w:r w:rsidRPr="00492703">
        <w:rPr>
          <w:rFonts w:asciiTheme="minorBidi" w:hAnsiTheme="minorBidi"/>
          <w:sz w:val="24"/>
          <w:szCs w:val="24"/>
        </w:rPr>
        <w:t xml:space="preserve">Control </w:t>
      </w:r>
      <w:proofErr w:type="spellStart"/>
      <w:r w:rsidRPr="00492703">
        <w:rPr>
          <w:rFonts w:asciiTheme="minorBidi" w:hAnsiTheme="minorBidi"/>
          <w:sz w:val="24"/>
          <w:szCs w:val="24"/>
        </w:rPr>
        <w:t>unit</w:t>
      </w:r>
      <w:proofErr w:type="gramStart"/>
      <w:r w:rsidRPr="00492703">
        <w:rPr>
          <w:rFonts w:asciiTheme="minorBidi" w:hAnsiTheme="minorBidi"/>
          <w:sz w:val="24"/>
          <w:szCs w:val="24"/>
        </w:rPr>
        <w:t>,Alu</w:t>
      </w:r>
      <w:proofErr w:type="spellEnd"/>
      <w:proofErr w:type="gramEnd"/>
      <w:r w:rsidRPr="00492703">
        <w:rPr>
          <w:rFonts w:asciiTheme="minorBidi" w:hAnsiTheme="minorBidi"/>
          <w:sz w:val="24"/>
          <w:szCs w:val="24"/>
        </w:rPr>
        <w:t xml:space="preserve"> control, </w:t>
      </w:r>
      <w:proofErr w:type="spellStart"/>
      <w:r w:rsidRPr="00492703">
        <w:rPr>
          <w:rFonts w:asciiTheme="minorBidi" w:hAnsiTheme="minorBidi"/>
          <w:sz w:val="24"/>
          <w:szCs w:val="24"/>
        </w:rPr>
        <w:t>Alu</w:t>
      </w:r>
      <w:proofErr w:type="spellEnd"/>
      <w:r w:rsidRPr="00492703">
        <w:rPr>
          <w:rFonts w:asciiTheme="minorBidi" w:hAnsiTheme="minorBidi"/>
          <w:sz w:val="24"/>
          <w:szCs w:val="24"/>
        </w:rPr>
        <w:t xml:space="preserve">, </w:t>
      </w:r>
      <w:proofErr w:type="spellStart"/>
      <w:r w:rsidRPr="00492703">
        <w:rPr>
          <w:rFonts w:asciiTheme="minorBidi" w:hAnsiTheme="minorBidi"/>
          <w:sz w:val="24"/>
          <w:szCs w:val="24"/>
        </w:rPr>
        <w:t>adder,testing,report</w:t>
      </w:r>
      <w:proofErr w:type="spellEnd"/>
      <w:r w:rsidR="00492703">
        <w:rPr>
          <w:rFonts w:asciiTheme="minorBidi" w:hAnsiTheme="minorBidi"/>
          <w:sz w:val="24"/>
          <w:szCs w:val="24"/>
        </w:rPr>
        <w:t>.</w:t>
      </w:r>
    </w:p>
    <w:sectPr w:rsidR="004D4DB1" w:rsidRPr="004826E3">
      <w:footerReference w:type="default" r:id="rId25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5692E51" w14:textId="77777777" w:rsidR="00372A06" w:rsidRDefault="00372A06" w:rsidP="00C6554A">
      <w:pPr>
        <w:spacing w:before="0" w:after="0" w:line="240" w:lineRule="auto"/>
      </w:pPr>
      <w:r>
        <w:separator/>
      </w:r>
    </w:p>
  </w:endnote>
  <w:endnote w:type="continuationSeparator" w:id="0">
    <w:p w14:paraId="31CB234C" w14:textId="77777777" w:rsidR="00372A06" w:rsidRDefault="00372A06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Nova">
    <w:altName w:val="Arial"/>
    <w:charset w:val="00"/>
    <w:family w:val="swiss"/>
    <w:pitch w:val="variable"/>
    <w:sig w:usb0="00000001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B7F776D" w14:textId="77777777" w:rsidR="00D01AC0" w:rsidRDefault="00D01AC0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575DBA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50F4C08" w14:textId="77777777" w:rsidR="00372A06" w:rsidRDefault="00372A06" w:rsidP="00C6554A">
      <w:pPr>
        <w:spacing w:before="0" w:after="0" w:line="240" w:lineRule="auto"/>
      </w:pPr>
      <w:r>
        <w:separator/>
      </w:r>
    </w:p>
  </w:footnote>
  <w:footnote w:type="continuationSeparator" w:id="0">
    <w:p w14:paraId="4D1C19B4" w14:textId="77777777" w:rsidR="00372A06" w:rsidRDefault="00372A06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2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2B61"/>
    <w:rsid w:val="00020E7F"/>
    <w:rsid w:val="000E040A"/>
    <w:rsid w:val="000F25C6"/>
    <w:rsid w:val="00201D75"/>
    <w:rsid w:val="002021E1"/>
    <w:rsid w:val="002554CD"/>
    <w:rsid w:val="00293B83"/>
    <w:rsid w:val="002B4294"/>
    <w:rsid w:val="00333D0D"/>
    <w:rsid w:val="00372A06"/>
    <w:rsid w:val="00397434"/>
    <w:rsid w:val="003C0832"/>
    <w:rsid w:val="003E0383"/>
    <w:rsid w:val="00462134"/>
    <w:rsid w:val="004826E3"/>
    <w:rsid w:val="00492703"/>
    <w:rsid w:val="004C049F"/>
    <w:rsid w:val="004D4DB1"/>
    <w:rsid w:val="005000E2"/>
    <w:rsid w:val="0054398B"/>
    <w:rsid w:val="00575DBA"/>
    <w:rsid w:val="005E73AA"/>
    <w:rsid w:val="0062136D"/>
    <w:rsid w:val="00657A0E"/>
    <w:rsid w:val="0066013C"/>
    <w:rsid w:val="006A3CE7"/>
    <w:rsid w:val="006E4CA3"/>
    <w:rsid w:val="006F3A7D"/>
    <w:rsid w:val="00772EB9"/>
    <w:rsid w:val="0079350D"/>
    <w:rsid w:val="007A0F7E"/>
    <w:rsid w:val="00820893"/>
    <w:rsid w:val="00866BF5"/>
    <w:rsid w:val="008819C5"/>
    <w:rsid w:val="008E2B05"/>
    <w:rsid w:val="00907098"/>
    <w:rsid w:val="0091046E"/>
    <w:rsid w:val="009356A9"/>
    <w:rsid w:val="009755A9"/>
    <w:rsid w:val="00984179"/>
    <w:rsid w:val="009D3CB4"/>
    <w:rsid w:val="00A82B61"/>
    <w:rsid w:val="00AB7DD5"/>
    <w:rsid w:val="00B316D3"/>
    <w:rsid w:val="00B85638"/>
    <w:rsid w:val="00C11C9F"/>
    <w:rsid w:val="00C6554A"/>
    <w:rsid w:val="00CA7157"/>
    <w:rsid w:val="00CC0936"/>
    <w:rsid w:val="00D01AC0"/>
    <w:rsid w:val="00DA5C55"/>
    <w:rsid w:val="00DC3E15"/>
    <w:rsid w:val="00E75629"/>
    <w:rsid w:val="00E90DB7"/>
    <w:rsid w:val="00EC383C"/>
    <w:rsid w:val="00ED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E9453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10" w:qFormat="1"/>
    <w:lsdException w:name="List Number" w:uiPriority="11" w:qFormat="1"/>
    <w:lsdException w:name="Title" w:uiPriority="2" w:qFormat="1"/>
    <w:lsdException w:name="Default Paragraph Font" w:uiPriority="1"/>
    <w:lsdException w:name="Subtitle" w:uiPriority="3" w:qFormat="1"/>
    <w:lsdException w:name="Strong" w:uiPriority="22" w:qFormat="1"/>
    <w:lsdException w:name="Emphasis" w:uiPriority="20" w:qFormat="1"/>
    <w:lsdException w:name="Table Grid" w:semiHidden="0" w:uiPriority="3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72EB9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6F3A7D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10" w:qFormat="1"/>
    <w:lsdException w:name="List Number" w:uiPriority="11" w:qFormat="1"/>
    <w:lsdException w:name="Title" w:uiPriority="2" w:qFormat="1"/>
    <w:lsdException w:name="Default Paragraph Font" w:uiPriority="1"/>
    <w:lsdException w:name="Subtitle" w:uiPriority="3" w:qFormat="1"/>
    <w:lsdException w:name="Strong" w:uiPriority="22" w:qFormat="1"/>
    <w:lsdException w:name="Emphasis" w:uiPriority="20" w:qFormat="1"/>
    <w:lsdException w:name="Table Grid" w:semiHidden="0" w:uiPriority="3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72EB9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6F3A7D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http://upload.wikimedia.org/wikipedia/commons/b/b7/AMD_X2_3600.jp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sham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Ima18</b:Tag>
    <b:SourceType>InternetSite</b:SourceType>
    <b:Guid>{B458713A-B51C-447D-B53F-E00886583E09}</b:Guid>
    <b:Title>Image</b:Title>
    <b:InternetSiteTitle>Wikipedia: The Free Encyclopedia</b:InternetSiteTitle>
    <b:ProductionCompany/>
    <b:Year/>
    <b:Month/>
    <b:Day/>
    <b:YearAccessed>2018</b:YearAccessed>
    <b:MonthAccessed>5</b:MonthAccessed>
    <b:DayAccessed>8</b:DayAccessed>
    <b:URL>http://commons.wikimedia.org/wiki/File:AMD_X2_3600.jpg</b:URL>
    <b:Version/>
    <b:ShortTitle/>
    <b:StandardNumber/>
    <b:Comments/>
    <b:Medium/>
    <b:DOI/>
  </b:Source>
</b:Sources>
</file>

<file path=customXml/itemProps1.xml><?xml version="1.0" encoding="utf-8"?>
<ds:datastoreItem xmlns:ds="http://schemas.openxmlformats.org/officeDocument/2006/customXml" ds:itemID="{145924E2-0179-42B7-AAD4-9733363147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photo.dotx</Template>
  <TotalTime>483</TotalTime>
  <Pages>22</Pages>
  <Words>900</Words>
  <Characters>5136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zoma.H</dc:creator>
  <cp:keywords/>
  <dc:description/>
  <cp:lastModifiedBy>Medhat AlHaddad</cp:lastModifiedBy>
  <cp:revision>14</cp:revision>
  <dcterms:created xsi:type="dcterms:W3CDTF">2018-05-08T12:18:00Z</dcterms:created>
  <dcterms:modified xsi:type="dcterms:W3CDTF">2018-05-10T22:18:00Z</dcterms:modified>
</cp:coreProperties>
</file>